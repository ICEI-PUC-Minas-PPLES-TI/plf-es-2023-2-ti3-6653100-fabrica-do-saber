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E0490" w14:textId="54E3048D" w:rsidR="00065A76" w:rsidRPr="00B472EF" w:rsidRDefault="00065A76" w:rsidP="00BE453F">
      <w:pPr>
        <w:pStyle w:val="Heading1"/>
      </w:pPr>
      <w:bookmarkStart w:id="0" w:name="_Toc254818273"/>
      <w:r w:rsidRPr="00B472EF">
        <w:t xml:space="preserve">Interface de </w:t>
      </w:r>
      <w:r w:rsidRPr="00BE453F">
        <w:t>usuário</w:t>
      </w:r>
      <w:r w:rsidR="008A6F31" w:rsidRPr="00B472EF">
        <w:t xml:space="preserve">: </w:t>
      </w:r>
      <w:r w:rsidR="00AE102A" w:rsidRPr="00BE453F">
        <w:t>Página</w:t>
      </w:r>
      <w:r w:rsidR="00AE102A" w:rsidRPr="00B472EF">
        <w:t xml:space="preserve"> de login</w:t>
      </w:r>
      <w:bookmarkEnd w:id="0"/>
    </w:p>
    <w:p w14:paraId="78E1FCD3" w14:textId="4B819106" w:rsidR="00065A76" w:rsidRPr="00B472EF" w:rsidRDefault="00BE453F" w:rsidP="00BE453F">
      <w:pPr>
        <w:pStyle w:val="Heading2"/>
      </w:pPr>
      <w:r>
        <w:t>Layout</w:t>
      </w:r>
      <w:r w:rsidR="00065A76" w:rsidRPr="00B472EF">
        <w:t xml:space="preserve"> </w:t>
      </w:r>
      <w:r w:rsidR="00065A76" w:rsidRPr="00BE453F">
        <w:t>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16504" w14:paraId="636A0D7B" w14:textId="77777777" w:rsidTr="00216504">
        <w:tc>
          <w:tcPr>
            <w:tcW w:w="8497" w:type="dxa"/>
          </w:tcPr>
          <w:p w14:paraId="4B10ED3D" w14:textId="36B908F8" w:rsidR="00216504" w:rsidRDefault="002500D7" w:rsidP="004D2A38">
            <w:pPr>
              <w:pStyle w:val="BodyText"/>
            </w:pPr>
            <w:r w:rsidRPr="002500D7">
              <w:rPr>
                <w:noProof/>
              </w:rPr>
              <w:drawing>
                <wp:inline distT="0" distB="0" distL="0" distR="0" wp14:anchorId="7399F4EC" wp14:editId="5AA5B4F7">
                  <wp:extent cx="5220000" cy="1958037"/>
                  <wp:effectExtent l="0" t="0" r="0" b="4445"/>
                  <wp:docPr id="34728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280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000" cy="1958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9DAFE" w14:textId="1C282833" w:rsidR="00065A76" w:rsidRDefault="00065A76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16504" w14:paraId="1101F30A" w14:textId="77777777" w:rsidTr="00216504">
        <w:tc>
          <w:tcPr>
            <w:tcW w:w="8497" w:type="dxa"/>
          </w:tcPr>
          <w:p w14:paraId="73E771B4" w14:textId="12D588CC" w:rsidR="00216504" w:rsidRDefault="00216504" w:rsidP="004D2A38">
            <w:pPr>
              <w:pStyle w:val="BodyText"/>
            </w:pPr>
            <w:r w:rsidRPr="003B5A95">
              <w:t xml:space="preserve">- </w:t>
            </w:r>
            <w:r w:rsidRPr="00B472EF">
              <w:t>Home</w:t>
            </w:r>
          </w:p>
        </w:tc>
      </w:tr>
    </w:tbl>
    <w:p w14:paraId="0AD0C3EE" w14:textId="32AD0E97" w:rsidR="00065A76" w:rsidRPr="003B5A95" w:rsidRDefault="00065A76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5"/>
        <w:gridCol w:w="835"/>
        <w:gridCol w:w="1699"/>
        <w:gridCol w:w="974"/>
        <w:gridCol w:w="2121"/>
        <w:gridCol w:w="956"/>
        <w:gridCol w:w="1217"/>
      </w:tblGrid>
      <w:tr w:rsidR="00B472EF" w14:paraId="365B1122" w14:textId="77777777" w:rsidTr="008321D0">
        <w:tc>
          <w:tcPr>
            <w:tcW w:w="696" w:type="dxa"/>
          </w:tcPr>
          <w:p w14:paraId="1605109E" w14:textId="67351014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838" w:type="dxa"/>
          </w:tcPr>
          <w:p w14:paraId="5B5B324C" w14:textId="03E250AC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703" w:type="dxa"/>
          </w:tcPr>
          <w:p w14:paraId="54A57097" w14:textId="1C3D96C6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977" w:type="dxa"/>
          </w:tcPr>
          <w:p w14:paraId="69DD28AB" w14:textId="01CDFDEE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2160" w:type="dxa"/>
          </w:tcPr>
          <w:p w14:paraId="646E23D3" w14:textId="56933853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967" w:type="dxa"/>
          </w:tcPr>
          <w:p w14:paraId="70615195" w14:textId="68E4B014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156" w:type="dxa"/>
          </w:tcPr>
          <w:p w14:paraId="6083AB9A" w14:textId="2843DDA3" w:rsidR="00216504" w:rsidRPr="002779E1" w:rsidRDefault="00216504" w:rsidP="00B472EF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B472EF" w14:paraId="3E04771C" w14:textId="77777777" w:rsidTr="008321D0">
        <w:tc>
          <w:tcPr>
            <w:tcW w:w="696" w:type="dxa"/>
          </w:tcPr>
          <w:p w14:paraId="5EAD0530" w14:textId="026E48C5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838" w:type="dxa"/>
          </w:tcPr>
          <w:p w14:paraId="2EACF95A" w14:textId="0E6FAE7C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E-mail</w:t>
            </w:r>
          </w:p>
        </w:tc>
        <w:tc>
          <w:tcPr>
            <w:tcW w:w="1703" w:type="dxa"/>
          </w:tcPr>
          <w:p w14:paraId="3CE6AF49" w14:textId="6D858E08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Campo de preenchimento de e-mail</w:t>
            </w:r>
          </w:p>
        </w:tc>
        <w:tc>
          <w:tcPr>
            <w:tcW w:w="977" w:type="dxa"/>
          </w:tcPr>
          <w:p w14:paraId="78DF6932" w14:textId="37A6B195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  <w:tc>
          <w:tcPr>
            <w:tcW w:w="2160" w:type="dxa"/>
          </w:tcPr>
          <w:p w14:paraId="2DD38FA9" w14:textId="28493931" w:rsidR="00216504" w:rsidRPr="002779E1" w:rsidRDefault="008321D0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Formato de e-mail</w:t>
            </w:r>
          </w:p>
        </w:tc>
        <w:tc>
          <w:tcPr>
            <w:tcW w:w="967" w:type="dxa"/>
          </w:tcPr>
          <w:p w14:paraId="283B20D6" w14:textId="7FCB1E0F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Caixa de texto</w:t>
            </w:r>
          </w:p>
        </w:tc>
        <w:tc>
          <w:tcPr>
            <w:tcW w:w="1156" w:type="dxa"/>
          </w:tcPr>
          <w:p w14:paraId="7F676E6E" w14:textId="4D60C3CD" w:rsidR="00216504" w:rsidRPr="002779E1" w:rsidRDefault="008321D0" w:rsidP="00B472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  <w:r w:rsidR="00027FA7">
              <w:rPr>
                <w:sz w:val="22"/>
                <w:szCs w:val="22"/>
              </w:rPr>
              <w:t>, obrigatório</w:t>
            </w:r>
          </w:p>
        </w:tc>
      </w:tr>
      <w:tr w:rsidR="00B472EF" w14:paraId="08C6EC6C" w14:textId="77777777" w:rsidTr="008321D0">
        <w:tc>
          <w:tcPr>
            <w:tcW w:w="696" w:type="dxa"/>
          </w:tcPr>
          <w:p w14:paraId="4C5A3E78" w14:textId="5BEA71E6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2</w:t>
            </w:r>
          </w:p>
        </w:tc>
        <w:tc>
          <w:tcPr>
            <w:tcW w:w="838" w:type="dxa"/>
          </w:tcPr>
          <w:p w14:paraId="3D1B5E81" w14:textId="5DECE8F8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Senha</w:t>
            </w:r>
          </w:p>
        </w:tc>
        <w:tc>
          <w:tcPr>
            <w:tcW w:w="1703" w:type="dxa"/>
          </w:tcPr>
          <w:p w14:paraId="5E055DB1" w14:textId="64B25A8B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Campo de preenchimento de senha</w:t>
            </w:r>
          </w:p>
        </w:tc>
        <w:tc>
          <w:tcPr>
            <w:tcW w:w="977" w:type="dxa"/>
          </w:tcPr>
          <w:p w14:paraId="0EE83F8C" w14:textId="29486847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  <w:tc>
          <w:tcPr>
            <w:tcW w:w="2160" w:type="dxa"/>
          </w:tcPr>
          <w:p w14:paraId="7EDA9514" w14:textId="4A75EE76" w:rsidR="00216504" w:rsidRPr="002779E1" w:rsidRDefault="008321D0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Mínimo 6 caracteres com no mínimo uma letra maiúscula, um número e um caractere especial</w:t>
            </w:r>
          </w:p>
        </w:tc>
        <w:tc>
          <w:tcPr>
            <w:tcW w:w="967" w:type="dxa"/>
          </w:tcPr>
          <w:p w14:paraId="22961B73" w14:textId="661986CE" w:rsidR="00216504" w:rsidRPr="002779E1" w:rsidRDefault="00216504" w:rsidP="00B472EF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Caixa de texto</w:t>
            </w:r>
          </w:p>
        </w:tc>
        <w:tc>
          <w:tcPr>
            <w:tcW w:w="1156" w:type="dxa"/>
          </w:tcPr>
          <w:p w14:paraId="73A7D5ED" w14:textId="5D280463" w:rsidR="00216504" w:rsidRPr="002779E1" w:rsidRDefault="008321D0" w:rsidP="00B472E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  <w:r w:rsidR="00027FA7">
              <w:rPr>
                <w:sz w:val="22"/>
                <w:szCs w:val="22"/>
              </w:rPr>
              <w:t>, obrigatório</w:t>
            </w:r>
          </w:p>
        </w:tc>
      </w:tr>
    </w:tbl>
    <w:p w14:paraId="16842012" w14:textId="04B60378" w:rsidR="00065A76" w:rsidRPr="003B5A95" w:rsidRDefault="00065A76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2779E1" w14:paraId="0B3FF13E" w14:textId="77777777" w:rsidTr="002779E1">
        <w:tc>
          <w:tcPr>
            <w:tcW w:w="704" w:type="dxa"/>
          </w:tcPr>
          <w:p w14:paraId="6A2AC1A5" w14:textId="4D4C3582" w:rsidR="002779E1" w:rsidRPr="002779E1" w:rsidRDefault="002779E1" w:rsidP="002779E1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0553BD39" w14:textId="1316D873" w:rsidR="002779E1" w:rsidRPr="002779E1" w:rsidRDefault="002779E1" w:rsidP="002779E1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88EE4DB" w14:textId="6E7A7CE8" w:rsidR="002779E1" w:rsidRPr="002779E1" w:rsidRDefault="002779E1" w:rsidP="002779E1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CEEABC2" w14:textId="6C16B4E8" w:rsidR="002779E1" w:rsidRPr="002779E1" w:rsidRDefault="002779E1" w:rsidP="002779E1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2779E1" w14:paraId="2700F78E" w14:textId="77777777" w:rsidTr="002779E1">
        <w:tc>
          <w:tcPr>
            <w:tcW w:w="704" w:type="dxa"/>
          </w:tcPr>
          <w:p w14:paraId="2F16A11B" w14:textId="4C0E4981" w:rsidR="002779E1" w:rsidRPr="002779E1" w:rsidRDefault="002779E1" w:rsidP="002779E1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122F4A86" w14:textId="3BBF40C4" w:rsidR="002779E1" w:rsidRPr="002779E1" w:rsidRDefault="002500D7" w:rsidP="002779E1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Login</w:t>
            </w:r>
          </w:p>
        </w:tc>
        <w:tc>
          <w:tcPr>
            <w:tcW w:w="3827" w:type="dxa"/>
          </w:tcPr>
          <w:p w14:paraId="3B4AB59F" w14:textId="2A4CAC61" w:rsidR="002779E1" w:rsidRPr="002779E1" w:rsidRDefault="002779E1" w:rsidP="002779E1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 xml:space="preserve">Entrar na conta </w:t>
            </w:r>
          </w:p>
        </w:tc>
        <w:tc>
          <w:tcPr>
            <w:tcW w:w="1556" w:type="dxa"/>
          </w:tcPr>
          <w:p w14:paraId="3C265E6B" w14:textId="5A7DC9F2" w:rsidR="002779E1" w:rsidRPr="002779E1" w:rsidRDefault="002779E1" w:rsidP="002779E1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74C95133" w14:textId="67AA2267" w:rsidR="001D2232" w:rsidRPr="003B5A95" w:rsidRDefault="001D2232" w:rsidP="00BE453F">
      <w:pPr>
        <w:pStyle w:val="Heading1"/>
      </w:pPr>
      <w:r w:rsidRPr="003B5A95">
        <w:lastRenderedPageBreak/>
        <w:t>Interface de usuário</w:t>
      </w:r>
      <w:r w:rsidR="00273583" w:rsidRPr="003B5A95">
        <w:t xml:space="preserve">: </w:t>
      </w:r>
      <w:r w:rsidRPr="003B5A95">
        <w:t>Página de home</w:t>
      </w:r>
    </w:p>
    <w:p w14:paraId="6A3D0CDB" w14:textId="6A758507" w:rsidR="001D2232" w:rsidRPr="0024338D" w:rsidRDefault="0082441E" w:rsidP="009A3935">
      <w:pPr>
        <w:pStyle w:val="Heading2"/>
        <w:jc w:val="both"/>
      </w:pPr>
      <w:r>
        <w:t>Layout</w:t>
      </w:r>
      <w:r w:rsidR="001D2232" w:rsidRPr="0024338D">
        <w:t xml:space="preserve"> sugerido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0"/>
      </w:tblGrid>
      <w:tr w:rsidR="001D2232" w:rsidRPr="003B5A95" w14:paraId="3788648C" w14:textId="77777777" w:rsidTr="00E72DAB">
        <w:trPr>
          <w:trHeight w:val="645"/>
        </w:trPr>
        <w:tc>
          <w:tcPr>
            <w:tcW w:w="8500" w:type="dxa"/>
          </w:tcPr>
          <w:p w14:paraId="43232D29" w14:textId="78432C27" w:rsidR="001D2232" w:rsidRPr="003B5A95" w:rsidRDefault="003A6FE3" w:rsidP="004D2A38">
            <w:pPr>
              <w:pStyle w:val="Tabela"/>
            </w:pPr>
            <w:r w:rsidRPr="003A6FE3">
              <w:rPr>
                <w:noProof/>
              </w:rPr>
              <w:drawing>
                <wp:inline distT="0" distB="0" distL="0" distR="0" wp14:anchorId="4401C2C3" wp14:editId="12999094">
                  <wp:extent cx="5308600" cy="3133090"/>
                  <wp:effectExtent l="0" t="0" r="6350" b="0"/>
                  <wp:docPr id="1129795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7950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0" cy="313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3F6C9" w14:textId="77777777" w:rsidR="001D2232" w:rsidRPr="003B5A95" w:rsidRDefault="001D2232" w:rsidP="00BE453F">
      <w:pPr>
        <w:pStyle w:val="Heading2"/>
      </w:pPr>
      <w:r w:rsidRPr="003B5A95">
        <w:t>Relacionamentos com outras interfaces</w:t>
      </w: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00"/>
      </w:tblGrid>
      <w:tr w:rsidR="001D2232" w:rsidRPr="003B5A95" w14:paraId="2119EF0E" w14:textId="77777777" w:rsidTr="00E72DAB">
        <w:trPr>
          <w:trHeight w:val="455"/>
        </w:trPr>
        <w:tc>
          <w:tcPr>
            <w:tcW w:w="8500" w:type="dxa"/>
          </w:tcPr>
          <w:p w14:paraId="5411759C" w14:textId="77777777" w:rsidR="00530921" w:rsidRPr="003B5A95" w:rsidRDefault="000C7B12" w:rsidP="004D2A38">
            <w:pPr>
              <w:pStyle w:val="Tabela"/>
            </w:pPr>
            <w:r w:rsidRPr="003B5A95">
              <w:t>- Gerenciar alunos;</w:t>
            </w:r>
          </w:p>
          <w:p w14:paraId="7F5D7528" w14:textId="77777777" w:rsidR="000C7B12" w:rsidRPr="003B5A95" w:rsidRDefault="000C7B12" w:rsidP="004D2A38">
            <w:pPr>
              <w:pStyle w:val="Tabela"/>
            </w:pPr>
            <w:r w:rsidRPr="003B5A95">
              <w:t>- Gerenciar funcionários;</w:t>
            </w:r>
          </w:p>
          <w:p w14:paraId="676CE76F" w14:textId="77777777" w:rsidR="000C7B12" w:rsidRPr="003B5A95" w:rsidRDefault="000C7B12" w:rsidP="004D2A38">
            <w:pPr>
              <w:pStyle w:val="Tabela"/>
            </w:pPr>
            <w:r w:rsidRPr="003B5A95">
              <w:t>- Financeiro;</w:t>
            </w:r>
          </w:p>
          <w:p w14:paraId="07AD4350" w14:textId="77777777" w:rsidR="000C7B12" w:rsidRPr="003B5A95" w:rsidRDefault="000C7B12" w:rsidP="004D2A38">
            <w:pPr>
              <w:pStyle w:val="Tabela"/>
            </w:pPr>
            <w:r w:rsidRPr="003B5A95">
              <w:t>- Turmas e creches de férias;</w:t>
            </w:r>
          </w:p>
          <w:p w14:paraId="34E06F48" w14:textId="3C74ABE5" w:rsidR="000C7B12" w:rsidRPr="003B5A95" w:rsidRDefault="000C7B12" w:rsidP="004D2A38">
            <w:pPr>
              <w:pStyle w:val="Tabela"/>
            </w:pPr>
            <w:r w:rsidRPr="003B5A95">
              <w:t>- Relatórios.</w:t>
            </w:r>
          </w:p>
        </w:tc>
      </w:tr>
    </w:tbl>
    <w:p w14:paraId="18AAE5AE" w14:textId="77777777" w:rsidR="001D2232" w:rsidRDefault="001D2232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325"/>
        <w:gridCol w:w="1624"/>
        <w:gridCol w:w="967"/>
        <w:gridCol w:w="1094"/>
        <w:gridCol w:w="881"/>
        <w:gridCol w:w="1915"/>
      </w:tblGrid>
      <w:tr w:rsidR="007B746F" w14:paraId="5992FA1E" w14:textId="77777777" w:rsidTr="00B3475E">
        <w:tc>
          <w:tcPr>
            <w:tcW w:w="691" w:type="dxa"/>
          </w:tcPr>
          <w:p w14:paraId="5CC1B1F4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1325" w:type="dxa"/>
          </w:tcPr>
          <w:p w14:paraId="0DD4C293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624" w:type="dxa"/>
          </w:tcPr>
          <w:p w14:paraId="36392837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967" w:type="dxa"/>
          </w:tcPr>
          <w:p w14:paraId="49C8A344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1094" w:type="dxa"/>
          </w:tcPr>
          <w:p w14:paraId="312C4703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881" w:type="dxa"/>
          </w:tcPr>
          <w:p w14:paraId="0AAD19BB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915" w:type="dxa"/>
          </w:tcPr>
          <w:p w14:paraId="2DC0D408" w14:textId="77777777" w:rsidR="00112054" w:rsidRPr="002779E1" w:rsidRDefault="00112054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7B746F" w14:paraId="46260A66" w14:textId="77777777" w:rsidTr="00B3475E">
        <w:tc>
          <w:tcPr>
            <w:tcW w:w="691" w:type="dxa"/>
          </w:tcPr>
          <w:p w14:paraId="7692281D" w14:textId="134A9AA9" w:rsidR="002B1D40" w:rsidRPr="002779E1" w:rsidRDefault="00B3475E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5" w:type="dxa"/>
          </w:tcPr>
          <w:p w14:paraId="6019CADB" w14:textId="539784D9" w:rsidR="002B1D40" w:rsidRPr="002779E1" w:rsidRDefault="001E375A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Gerenciar alunos</w:t>
            </w:r>
          </w:p>
        </w:tc>
        <w:tc>
          <w:tcPr>
            <w:tcW w:w="1624" w:type="dxa"/>
          </w:tcPr>
          <w:p w14:paraId="58882A2B" w14:textId="08195D54" w:rsidR="002B1D40" w:rsidRPr="00274280" w:rsidRDefault="007B746F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alunos</w:t>
            </w:r>
          </w:p>
        </w:tc>
        <w:tc>
          <w:tcPr>
            <w:tcW w:w="967" w:type="dxa"/>
          </w:tcPr>
          <w:p w14:paraId="7AC6A210" w14:textId="25B50423" w:rsidR="002B1D40" w:rsidRPr="002779E1" w:rsidRDefault="002B1D40" w:rsidP="002B1D40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314435FA" w14:textId="59FA4509" w:rsidR="002B1D40" w:rsidRPr="002779E1" w:rsidRDefault="002B1D40" w:rsidP="002B1D40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20D77C88" w14:textId="70C6B1A2" w:rsidR="002B1D40" w:rsidRPr="002779E1" w:rsidRDefault="002B1D40" w:rsidP="002B1D40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05D1368A" w14:textId="207EA6AD" w:rsidR="002B1D40" w:rsidRPr="002779E1" w:rsidRDefault="00B3475E" w:rsidP="002B1D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B3475E" w14:paraId="1119686D" w14:textId="77777777" w:rsidTr="00B3475E">
        <w:tc>
          <w:tcPr>
            <w:tcW w:w="691" w:type="dxa"/>
          </w:tcPr>
          <w:p w14:paraId="3C69C2B9" w14:textId="3C7AB0EF" w:rsidR="00B3475E" w:rsidRPr="002779E1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5" w:type="dxa"/>
          </w:tcPr>
          <w:p w14:paraId="405FFA9D" w14:textId="72E11823" w:rsidR="00B3475E" w:rsidRPr="002779E1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Gerenciar funcionários</w:t>
            </w:r>
          </w:p>
        </w:tc>
        <w:tc>
          <w:tcPr>
            <w:tcW w:w="1624" w:type="dxa"/>
          </w:tcPr>
          <w:p w14:paraId="3D1E36D9" w14:textId="00D780CA" w:rsidR="00B3475E" w:rsidRPr="007B746F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funcionários</w:t>
            </w:r>
          </w:p>
        </w:tc>
        <w:tc>
          <w:tcPr>
            <w:tcW w:w="967" w:type="dxa"/>
          </w:tcPr>
          <w:p w14:paraId="4B2AE631" w14:textId="2C6C836A" w:rsidR="00B3475E" w:rsidRPr="002779E1" w:rsidRDefault="00B3475E" w:rsidP="00B3475E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47CDCAF4" w14:textId="713747B4" w:rsidR="00B3475E" w:rsidRPr="002779E1" w:rsidRDefault="00B3475E" w:rsidP="00B3475E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3CEFD4B9" w14:textId="11998DC3" w:rsidR="00B3475E" w:rsidRPr="002779E1" w:rsidRDefault="00B3475E" w:rsidP="00B3475E">
            <w:pPr>
              <w:rPr>
                <w:sz w:val="22"/>
                <w:szCs w:val="22"/>
              </w:rPr>
            </w:pPr>
            <w:r w:rsidRPr="00B95C43"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57C08E21" w14:textId="472C000F" w:rsidR="00B3475E" w:rsidRPr="002779E1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  <w:tr w:rsidR="00B3475E" w14:paraId="756050E5" w14:textId="77777777" w:rsidTr="00B3475E">
        <w:tc>
          <w:tcPr>
            <w:tcW w:w="691" w:type="dxa"/>
          </w:tcPr>
          <w:p w14:paraId="0BD49BED" w14:textId="49E295CB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5" w:type="dxa"/>
          </w:tcPr>
          <w:p w14:paraId="766E98DA" w14:textId="605A2D68" w:rsidR="00B3475E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Financeiro</w:t>
            </w:r>
          </w:p>
        </w:tc>
        <w:tc>
          <w:tcPr>
            <w:tcW w:w="1624" w:type="dxa"/>
          </w:tcPr>
          <w:p w14:paraId="0BEAE786" w14:textId="70A1248B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financeiro</w:t>
            </w:r>
          </w:p>
        </w:tc>
        <w:tc>
          <w:tcPr>
            <w:tcW w:w="967" w:type="dxa"/>
          </w:tcPr>
          <w:p w14:paraId="4DC0AAC3" w14:textId="6C2CB3BD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7363E5AF" w14:textId="24B78952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5A6F6B86" w14:textId="301BD8BF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7F7CE4BE" w14:textId="7E0B1A1C" w:rsidR="00B3475E" w:rsidRPr="00B95C43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  <w:tr w:rsidR="00B3475E" w14:paraId="02C3DCEC" w14:textId="77777777" w:rsidTr="00B3475E">
        <w:tc>
          <w:tcPr>
            <w:tcW w:w="691" w:type="dxa"/>
          </w:tcPr>
          <w:p w14:paraId="120CB0E4" w14:textId="149965D7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4</w:t>
            </w:r>
          </w:p>
        </w:tc>
        <w:tc>
          <w:tcPr>
            <w:tcW w:w="1325" w:type="dxa"/>
          </w:tcPr>
          <w:p w14:paraId="0BEAD008" w14:textId="2E907FC8" w:rsidR="00B3475E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Turmas</w:t>
            </w:r>
          </w:p>
        </w:tc>
        <w:tc>
          <w:tcPr>
            <w:tcW w:w="1624" w:type="dxa"/>
          </w:tcPr>
          <w:p w14:paraId="4A3B7508" w14:textId="4285C413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turmas</w:t>
            </w:r>
          </w:p>
        </w:tc>
        <w:tc>
          <w:tcPr>
            <w:tcW w:w="967" w:type="dxa"/>
          </w:tcPr>
          <w:p w14:paraId="6605A199" w14:textId="09F84A81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011567CB" w14:textId="3756D594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2D3B77DE" w14:textId="194C5F77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5D723E10" w14:textId="0AF59C23" w:rsidR="00B3475E" w:rsidRPr="00B95C43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  <w:tr w:rsidR="00B3475E" w14:paraId="110C5688" w14:textId="77777777" w:rsidTr="00B3475E">
        <w:tc>
          <w:tcPr>
            <w:tcW w:w="691" w:type="dxa"/>
          </w:tcPr>
          <w:p w14:paraId="43C5187E" w14:textId="5BE49B75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5" w:type="dxa"/>
          </w:tcPr>
          <w:p w14:paraId="7B497D5A" w14:textId="20BD077B" w:rsidR="00B3475E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Relatórios</w:t>
            </w:r>
          </w:p>
        </w:tc>
        <w:tc>
          <w:tcPr>
            <w:tcW w:w="1624" w:type="dxa"/>
          </w:tcPr>
          <w:p w14:paraId="4D5ACEE5" w14:textId="590FB4D4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Acessa a página de relatórios</w:t>
            </w:r>
          </w:p>
        </w:tc>
        <w:tc>
          <w:tcPr>
            <w:tcW w:w="967" w:type="dxa"/>
          </w:tcPr>
          <w:p w14:paraId="2FC001EE" w14:textId="6FC725E3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094" w:type="dxa"/>
          </w:tcPr>
          <w:p w14:paraId="7416E006" w14:textId="46056F39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881" w:type="dxa"/>
          </w:tcPr>
          <w:p w14:paraId="2C9D3AD8" w14:textId="21F723C3" w:rsidR="00B3475E" w:rsidRPr="00B95C43" w:rsidRDefault="00B3475E" w:rsidP="00B3475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915" w:type="dxa"/>
          </w:tcPr>
          <w:p w14:paraId="26E74344" w14:textId="0B7396DA" w:rsidR="00B3475E" w:rsidRPr="00B95C43" w:rsidRDefault="00B3475E" w:rsidP="00B3475E">
            <w:pPr>
              <w:rPr>
                <w:sz w:val="22"/>
                <w:szCs w:val="22"/>
              </w:rPr>
            </w:pPr>
            <w:r w:rsidRPr="001137AE">
              <w:rPr>
                <w:sz w:val="22"/>
                <w:szCs w:val="22"/>
              </w:rPr>
              <w:t>Não editável</w:t>
            </w:r>
          </w:p>
        </w:tc>
      </w:tr>
    </w:tbl>
    <w:p w14:paraId="2DCC18B4" w14:textId="77777777" w:rsidR="001D2232" w:rsidRDefault="001D2232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D0A5F" w14:paraId="142D4EB4" w14:textId="77777777" w:rsidTr="00C77F53">
        <w:tc>
          <w:tcPr>
            <w:tcW w:w="704" w:type="dxa"/>
          </w:tcPr>
          <w:p w14:paraId="48DDAAA4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7AE822E7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368FE324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909B338" w14:textId="77777777" w:rsidR="003D0A5F" w:rsidRPr="00865160" w:rsidRDefault="003D0A5F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3D0A5F" w14:paraId="29C0B6C9" w14:textId="77777777" w:rsidTr="00C77F53">
        <w:tc>
          <w:tcPr>
            <w:tcW w:w="704" w:type="dxa"/>
          </w:tcPr>
          <w:p w14:paraId="2930FD53" w14:textId="62E5E33A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77319E4" w14:textId="6DED7C68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Gerenciar alunos</w:t>
            </w:r>
          </w:p>
        </w:tc>
        <w:tc>
          <w:tcPr>
            <w:tcW w:w="3827" w:type="dxa"/>
          </w:tcPr>
          <w:p w14:paraId="75B51744" w14:textId="03D4BD88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gerenciar alunos.</w:t>
            </w:r>
          </w:p>
        </w:tc>
        <w:tc>
          <w:tcPr>
            <w:tcW w:w="1556" w:type="dxa"/>
          </w:tcPr>
          <w:p w14:paraId="3F4A8AEF" w14:textId="1377BF02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4C0DF5B5" w14:textId="77777777" w:rsidTr="00C77F53">
        <w:tc>
          <w:tcPr>
            <w:tcW w:w="704" w:type="dxa"/>
          </w:tcPr>
          <w:p w14:paraId="61310D31" w14:textId="284B006A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1D3F847" w14:textId="594522D9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Gerenciar funcionários</w:t>
            </w:r>
          </w:p>
        </w:tc>
        <w:tc>
          <w:tcPr>
            <w:tcW w:w="3827" w:type="dxa"/>
          </w:tcPr>
          <w:p w14:paraId="2BE88FB7" w14:textId="11C6B1AF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gerenciar funcionários.</w:t>
            </w:r>
          </w:p>
        </w:tc>
        <w:tc>
          <w:tcPr>
            <w:tcW w:w="1556" w:type="dxa"/>
          </w:tcPr>
          <w:p w14:paraId="13DE23BE" w14:textId="0E9B340F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36F0A9CC" w14:textId="77777777" w:rsidTr="00C77F53">
        <w:tc>
          <w:tcPr>
            <w:tcW w:w="704" w:type="dxa"/>
          </w:tcPr>
          <w:p w14:paraId="3CC06351" w14:textId="605B9BE7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3BAEE5CE" w14:textId="0F3AB938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Financeiro</w:t>
            </w:r>
          </w:p>
        </w:tc>
        <w:tc>
          <w:tcPr>
            <w:tcW w:w="3827" w:type="dxa"/>
          </w:tcPr>
          <w:p w14:paraId="3FB2DF56" w14:textId="0242A2D5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financeiro.</w:t>
            </w:r>
          </w:p>
        </w:tc>
        <w:tc>
          <w:tcPr>
            <w:tcW w:w="1556" w:type="dxa"/>
          </w:tcPr>
          <w:p w14:paraId="4C2EB55E" w14:textId="516D75B5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2C8E2D7B" w14:textId="77777777" w:rsidTr="00C77F53">
        <w:tc>
          <w:tcPr>
            <w:tcW w:w="704" w:type="dxa"/>
          </w:tcPr>
          <w:p w14:paraId="5EC68448" w14:textId="3578CC01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00CDB200" w14:textId="6A2C433E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Turmas e creches de férias</w:t>
            </w:r>
          </w:p>
        </w:tc>
        <w:tc>
          <w:tcPr>
            <w:tcW w:w="3827" w:type="dxa"/>
          </w:tcPr>
          <w:p w14:paraId="6E32566E" w14:textId="71D9D76A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turmas e creches de férias.</w:t>
            </w:r>
          </w:p>
        </w:tc>
        <w:tc>
          <w:tcPr>
            <w:tcW w:w="1556" w:type="dxa"/>
          </w:tcPr>
          <w:p w14:paraId="1C2AAF27" w14:textId="4D29FFCF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3D0A5F" w14:paraId="178C6960" w14:textId="77777777" w:rsidTr="00C77F53">
        <w:tc>
          <w:tcPr>
            <w:tcW w:w="704" w:type="dxa"/>
          </w:tcPr>
          <w:p w14:paraId="33AD3F3C" w14:textId="76370918" w:rsidR="003D0A5F" w:rsidRPr="00865160" w:rsidRDefault="003D0A5F" w:rsidP="003D0A5F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185FB4F2" w14:textId="46EB5FF6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Relatórios</w:t>
            </w:r>
          </w:p>
        </w:tc>
        <w:tc>
          <w:tcPr>
            <w:tcW w:w="3827" w:type="dxa"/>
          </w:tcPr>
          <w:p w14:paraId="2AAD5AB8" w14:textId="549C9395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Acessa página de emissão de relatórios.</w:t>
            </w:r>
          </w:p>
        </w:tc>
        <w:tc>
          <w:tcPr>
            <w:tcW w:w="1556" w:type="dxa"/>
          </w:tcPr>
          <w:p w14:paraId="577DFE2A" w14:textId="15D68FBA" w:rsidR="003D0A5F" w:rsidRPr="00865160" w:rsidRDefault="003D0A5F" w:rsidP="003D0A5F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</w:tbl>
    <w:p w14:paraId="40AD3E12" w14:textId="2CCBFBEB" w:rsidR="00530921" w:rsidRPr="003B5A95" w:rsidRDefault="00530921" w:rsidP="00BE453F">
      <w:pPr>
        <w:pStyle w:val="Heading1"/>
      </w:pPr>
      <w:r w:rsidRPr="003B5A95">
        <w:lastRenderedPageBreak/>
        <w:t>Interface de usuário</w:t>
      </w:r>
      <w:r w:rsidR="008F3867">
        <w:t xml:space="preserve">: </w:t>
      </w:r>
      <w:r w:rsidRPr="003B5A95">
        <w:t>Página de cadastro de aluno</w:t>
      </w:r>
    </w:p>
    <w:p w14:paraId="5132FE85" w14:textId="32DF465B" w:rsidR="00530921" w:rsidRDefault="0082441E" w:rsidP="00BE453F">
      <w:pPr>
        <w:pStyle w:val="Heading2"/>
      </w:pPr>
      <w:r>
        <w:t>Layout</w:t>
      </w:r>
      <w:r w:rsidR="00530921" w:rsidRPr="003B5A95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F3867" w14:paraId="0D6876F5" w14:textId="77777777" w:rsidTr="008F3867">
        <w:tc>
          <w:tcPr>
            <w:tcW w:w="8497" w:type="dxa"/>
          </w:tcPr>
          <w:p w14:paraId="0E1D1983" w14:textId="455FB8D4" w:rsidR="008F3867" w:rsidRDefault="00A1526C" w:rsidP="004D2A38">
            <w:pPr>
              <w:pStyle w:val="BodyText"/>
            </w:pPr>
            <w:r w:rsidRPr="00A1526C">
              <w:rPr>
                <w:noProof/>
              </w:rPr>
              <w:drawing>
                <wp:inline distT="0" distB="0" distL="0" distR="0" wp14:anchorId="04428279" wp14:editId="13E05FAD">
                  <wp:extent cx="5248982" cy="5891916"/>
                  <wp:effectExtent l="0" t="0" r="8890" b="0"/>
                  <wp:docPr id="176244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44854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295" cy="589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C661B" w14:textId="50C56B23" w:rsidR="00530921" w:rsidRDefault="00530921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E8423F" w14:paraId="03AE2416" w14:textId="77777777" w:rsidTr="00E8423F">
        <w:tc>
          <w:tcPr>
            <w:tcW w:w="8497" w:type="dxa"/>
          </w:tcPr>
          <w:p w14:paraId="2A93D063" w14:textId="46EA7837" w:rsidR="00E8423F" w:rsidRDefault="00FC1E64" w:rsidP="004D2A38">
            <w:pPr>
              <w:pStyle w:val="BodyText"/>
            </w:pPr>
            <w:r>
              <w:t>- Página</w:t>
            </w:r>
            <w:r w:rsidR="00C140B9">
              <w:t xml:space="preserve"> </w:t>
            </w:r>
            <w:r>
              <w:t>de alunos cadastrados.</w:t>
            </w:r>
          </w:p>
        </w:tc>
      </w:tr>
    </w:tbl>
    <w:p w14:paraId="013A4B02" w14:textId="77777777" w:rsidR="00530921" w:rsidRDefault="00530921" w:rsidP="00BE453F">
      <w:pPr>
        <w:pStyle w:val="Heading2"/>
      </w:pPr>
      <w:r w:rsidRPr="003B5A95">
        <w:lastRenderedPageBreak/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"/>
        <w:gridCol w:w="1658"/>
        <w:gridCol w:w="1658"/>
        <w:gridCol w:w="1030"/>
        <w:gridCol w:w="1380"/>
        <w:gridCol w:w="880"/>
        <w:gridCol w:w="1237"/>
      </w:tblGrid>
      <w:tr w:rsidR="00EB5D22" w:rsidRPr="00EB5D22" w14:paraId="2CDA7B0C" w14:textId="77777777" w:rsidTr="00EB5D22">
        <w:trPr>
          <w:tblHeader/>
        </w:trPr>
        <w:tc>
          <w:tcPr>
            <w:tcW w:w="654" w:type="dxa"/>
          </w:tcPr>
          <w:p w14:paraId="45F92443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Num</w:t>
            </w:r>
          </w:p>
        </w:tc>
        <w:tc>
          <w:tcPr>
            <w:tcW w:w="1658" w:type="dxa"/>
          </w:tcPr>
          <w:p w14:paraId="01F0EC92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Nome</w:t>
            </w:r>
          </w:p>
        </w:tc>
        <w:tc>
          <w:tcPr>
            <w:tcW w:w="1658" w:type="dxa"/>
          </w:tcPr>
          <w:p w14:paraId="12B0426E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1030" w:type="dxa"/>
          </w:tcPr>
          <w:p w14:paraId="0EF141F2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Valores válidos</w:t>
            </w:r>
          </w:p>
        </w:tc>
        <w:tc>
          <w:tcPr>
            <w:tcW w:w="1380" w:type="dxa"/>
          </w:tcPr>
          <w:p w14:paraId="587B8C12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Formato</w:t>
            </w:r>
          </w:p>
        </w:tc>
        <w:tc>
          <w:tcPr>
            <w:tcW w:w="880" w:type="dxa"/>
          </w:tcPr>
          <w:p w14:paraId="16B9805C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Tipo</w:t>
            </w:r>
          </w:p>
        </w:tc>
        <w:tc>
          <w:tcPr>
            <w:tcW w:w="1237" w:type="dxa"/>
          </w:tcPr>
          <w:p w14:paraId="657DF986" w14:textId="77777777" w:rsidR="00283444" w:rsidRPr="00EB5D22" w:rsidRDefault="00283444" w:rsidP="00C77F53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Restrições</w:t>
            </w:r>
          </w:p>
        </w:tc>
      </w:tr>
      <w:tr w:rsidR="00EB5D22" w:rsidRPr="00EB5D22" w14:paraId="7D8D4F74" w14:textId="77777777" w:rsidTr="00EB5D22">
        <w:tc>
          <w:tcPr>
            <w:tcW w:w="654" w:type="dxa"/>
          </w:tcPr>
          <w:p w14:paraId="54AF4E61" w14:textId="38019F2B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14:paraId="645EC2F7" w14:textId="4278B624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completo</w:t>
            </w:r>
          </w:p>
        </w:tc>
        <w:tc>
          <w:tcPr>
            <w:tcW w:w="1658" w:type="dxa"/>
          </w:tcPr>
          <w:p w14:paraId="226A74DE" w14:textId="2BF06DB4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aluno</w:t>
            </w:r>
          </w:p>
        </w:tc>
        <w:tc>
          <w:tcPr>
            <w:tcW w:w="1030" w:type="dxa"/>
          </w:tcPr>
          <w:p w14:paraId="69123B24" w14:textId="0321822C" w:rsidR="00C140B9" w:rsidRPr="00EB5D22" w:rsidRDefault="00D26352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B73D3C1" w14:textId="0AC0F086" w:rsidR="00C140B9" w:rsidRPr="00EB5D22" w:rsidRDefault="00D26352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58F80BC" w14:textId="76EDD19B" w:rsidR="00C140B9" w:rsidRPr="00EB5D22" w:rsidRDefault="00C140B9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D4A7C40" w14:textId="1015A948" w:rsidR="00C140B9" w:rsidRPr="00EB5D22" w:rsidRDefault="00104F31" w:rsidP="00C140B9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Editável e </w:t>
            </w:r>
            <w:r w:rsidR="00C140B9" w:rsidRPr="00EB5D22">
              <w:rPr>
                <w:sz w:val="20"/>
                <w:szCs w:val="20"/>
              </w:rPr>
              <w:t>Obrigatório</w:t>
            </w:r>
          </w:p>
        </w:tc>
      </w:tr>
      <w:tr w:rsidR="00EB5D22" w:rsidRPr="00EB5D22" w14:paraId="7FEBE996" w14:textId="77777777" w:rsidTr="00EB5D22">
        <w:tc>
          <w:tcPr>
            <w:tcW w:w="654" w:type="dxa"/>
          </w:tcPr>
          <w:p w14:paraId="7745BF0E" w14:textId="3144034C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</w:t>
            </w:r>
          </w:p>
        </w:tc>
        <w:tc>
          <w:tcPr>
            <w:tcW w:w="1658" w:type="dxa"/>
          </w:tcPr>
          <w:p w14:paraId="49BF6908" w14:textId="7E65CFE6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4F2D35F1" w14:textId="2C70DA60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aluno</w:t>
            </w:r>
          </w:p>
        </w:tc>
        <w:tc>
          <w:tcPr>
            <w:tcW w:w="1030" w:type="dxa"/>
          </w:tcPr>
          <w:p w14:paraId="147B36D2" w14:textId="2B7C85D9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55F2C8B7" w14:textId="06CB825C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5E0AF7AF" w14:textId="41F6DD27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5CCE14B" w14:textId="7D42E9A7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71D16B81" w14:textId="77777777" w:rsidTr="00EB5D22">
        <w:tc>
          <w:tcPr>
            <w:tcW w:w="654" w:type="dxa"/>
          </w:tcPr>
          <w:p w14:paraId="69BAEA2C" w14:textId="193F49D0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</w:t>
            </w:r>
          </w:p>
        </w:tc>
        <w:tc>
          <w:tcPr>
            <w:tcW w:w="1658" w:type="dxa"/>
          </w:tcPr>
          <w:p w14:paraId="42B688B1" w14:textId="3009BD28" w:rsidR="00104F31" w:rsidRPr="00EB5D22" w:rsidRDefault="00A1526C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Turma</w:t>
            </w:r>
          </w:p>
        </w:tc>
        <w:tc>
          <w:tcPr>
            <w:tcW w:w="1658" w:type="dxa"/>
          </w:tcPr>
          <w:p w14:paraId="6FA6C344" w14:textId="4EE500BB" w:rsidR="00104F31" w:rsidRPr="00EB5D22" w:rsidRDefault="00A1526C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Turma </w:t>
            </w:r>
            <w:r w:rsidR="00104F31" w:rsidRPr="00EB5D22">
              <w:rPr>
                <w:sz w:val="20"/>
                <w:szCs w:val="20"/>
              </w:rPr>
              <w:t>do aluno</w:t>
            </w:r>
          </w:p>
        </w:tc>
        <w:tc>
          <w:tcPr>
            <w:tcW w:w="1030" w:type="dxa"/>
          </w:tcPr>
          <w:p w14:paraId="6B9E0727" w14:textId="0E5060D3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8856253" w14:textId="2FC186EB" w:rsidR="00104F31" w:rsidRPr="00EB5D22" w:rsidRDefault="00D26352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2019C712" w14:textId="7A2387A2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7F6CADE" w14:textId="30AD471D" w:rsidR="00104F31" w:rsidRPr="00EB5D22" w:rsidRDefault="00104F31" w:rsidP="00104F31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1EE24DC7" w14:textId="77777777" w:rsidTr="00EB5D22">
        <w:tc>
          <w:tcPr>
            <w:tcW w:w="654" w:type="dxa"/>
          </w:tcPr>
          <w:p w14:paraId="663C13D3" w14:textId="76A48431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4</w:t>
            </w:r>
          </w:p>
        </w:tc>
        <w:tc>
          <w:tcPr>
            <w:tcW w:w="1658" w:type="dxa"/>
          </w:tcPr>
          <w:p w14:paraId="29D16856" w14:textId="637E53C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</w:t>
            </w:r>
          </w:p>
        </w:tc>
        <w:tc>
          <w:tcPr>
            <w:tcW w:w="1658" w:type="dxa"/>
          </w:tcPr>
          <w:p w14:paraId="619C672F" w14:textId="5B60B0B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 do aluno</w:t>
            </w:r>
          </w:p>
        </w:tc>
        <w:tc>
          <w:tcPr>
            <w:tcW w:w="1030" w:type="dxa"/>
          </w:tcPr>
          <w:p w14:paraId="482F5BE7" w14:textId="7F9F353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BE580FC" w14:textId="19C8624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E923C1C" w14:textId="3389540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B18BB9E" w14:textId="227493F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0B4024DD" w14:textId="77777777" w:rsidTr="00EB5D22">
        <w:tc>
          <w:tcPr>
            <w:tcW w:w="654" w:type="dxa"/>
          </w:tcPr>
          <w:p w14:paraId="50E120DE" w14:textId="1169CA3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5</w:t>
            </w:r>
          </w:p>
        </w:tc>
        <w:tc>
          <w:tcPr>
            <w:tcW w:w="1658" w:type="dxa"/>
          </w:tcPr>
          <w:p w14:paraId="67B6B7E4" w14:textId="3CAC703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67B99E76" w14:textId="6D7F924D" w:rsidR="00D26352" w:rsidRPr="00EB5D22" w:rsidRDefault="00D26352" w:rsidP="00D26352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Estado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5700FFA4" w14:textId="30A7644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C5C0A32" w14:textId="20BF13D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52001547" w14:textId="5D6A133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83D1AF5" w14:textId="496F666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D91B4FD" w14:textId="77777777" w:rsidTr="00EB5D22">
        <w:tc>
          <w:tcPr>
            <w:tcW w:w="654" w:type="dxa"/>
          </w:tcPr>
          <w:p w14:paraId="5D8D365A" w14:textId="227FE2B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6</w:t>
            </w:r>
          </w:p>
        </w:tc>
        <w:tc>
          <w:tcPr>
            <w:tcW w:w="1658" w:type="dxa"/>
          </w:tcPr>
          <w:p w14:paraId="0D6B01E0" w14:textId="53B178F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</w:t>
            </w:r>
          </w:p>
        </w:tc>
        <w:tc>
          <w:tcPr>
            <w:tcW w:w="1658" w:type="dxa"/>
          </w:tcPr>
          <w:p w14:paraId="5D33A66B" w14:textId="667A422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 do aluno</w:t>
            </w:r>
          </w:p>
        </w:tc>
        <w:tc>
          <w:tcPr>
            <w:tcW w:w="1030" w:type="dxa"/>
          </w:tcPr>
          <w:p w14:paraId="218451FB" w14:textId="51B8D70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C49CE5E" w14:textId="3B1D542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667ED13A" w14:textId="6F32094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2A2D7942" w14:textId="6D9AA99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338AEE3C" w14:textId="77777777" w:rsidTr="00EB5D22">
        <w:tc>
          <w:tcPr>
            <w:tcW w:w="654" w:type="dxa"/>
          </w:tcPr>
          <w:p w14:paraId="41BB9A01" w14:textId="1F2989E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7</w:t>
            </w:r>
          </w:p>
        </w:tc>
        <w:tc>
          <w:tcPr>
            <w:tcW w:w="1658" w:type="dxa"/>
          </w:tcPr>
          <w:p w14:paraId="550FE683" w14:textId="01E6F285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</w:t>
            </w:r>
          </w:p>
        </w:tc>
        <w:tc>
          <w:tcPr>
            <w:tcW w:w="1658" w:type="dxa"/>
          </w:tcPr>
          <w:p w14:paraId="5E0B1ABC" w14:textId="2BA2F3B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 do aluno</w:t>
            </w:r>
          </w:p>
        </w:tc>
        <w:tc>
          <w:tcPr>
            <w:tcW w:w="1030" w:type="dxa"/>
          </w:tcPr>
          <w:p w14:paraId="6B0D94C2" w14:textId="61697DC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310B6FD" w14:textId="270BB08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3348B997" w14:textId="06803ECE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80499BF" w14:textId="00F61FC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881AD50" w14:textId="77777777" w:rsidTr="00EB5D22">
        <w:tc>
          <w:tcPr>
            <w:tcW w:w="654" w:type="dxa"/>
          </w:tcPr>
          <w:p w14:paraId="0761EB57" w14:textId="179C53B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8</w:t>
            </w:r>
          </w:p>
        </w:tc>
        <w:tc>
          <w:tcPr>
            <w:tcW w:w="1658" w:type="dxa"/>
          </w:tcPr>
          <w:p w14:paraId="528E273F" w14:textId="1CB2E75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</w:t>
            </w:r>
          </w:p>
        </w:tc>
        <w:tc>
          <w:tcPr>
            <w:tcW w:w="1658" w:type="dxa"/>
          </w:tcPr>
          <w:p w14:paraId="32847008" w14:textId="6886D27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 do aluno</w:t>
            </w:r>
          </w:p>
        </w:tc>
        <w:tc>
          <w:tcPr>
            <w:tcW w:w="1030" w:type="dxa"/>
          </w:tcPr>
          <w:p w14:paraId="1DCABC13" w14:textId="09126FA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59DDE3A" w14:textId="37746EBC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146308D3" w14:textId="08C8EE3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6565182" w14:textId="1F66F47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3E3280C7" w14:textId="77777777" w:rsidTr="00EB5D22">
        <w:tc>
          <w:tcPr>
            <w:tcW w:w="654" w:type="dxa"/>
          </w:tcPr>
          <w:p w14:paraId="0DC8831F" w14:textId="6343489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9</w:t>
            </w:r>
          </w:p>
        </w:tc>
        <w:tc>
          <w:tcPr>
            <w:tcW w:w="1658" w:type="dxa"/>
          </w:tcPr>
          <w:p w14:paraId="605AEF49" w14:textId="601EF18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1B9AB81C" w14:textId="099EA9A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aluno</w:t>
            </w:r>
          </w:p>
        </w:tc>
        <w:tc>
          <w:tcPr>
            <w:tcW w:w="1030" w:type="dxa"/>
          </w:tcPr>
          <w:p w14:paraId="1995D5ED" w14:textId="167C3A9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43CB114" w14:textId="411478C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76206C9" w14:textId="496B7AE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6AB218B" w14:textId="3B580595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623DC123" w14:textId="77777777" w:rsidTr="00EB5D22">
        <w:tc>
          <w:tcPr>
            <w:tcW w:w="654" w:type="dxa"/>
          </w:tcPr>
          <w:p w14:paraId="39413858" w14:textId="78CFD96F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10</w:t>
            </w:r>
          </w:p>
        </w:tc>
        <w:tc>
          <w:tcPr>
            <w:tcW w:w="1658" w:type="dxa"/>
          </w:tcPr>
          <w:p w14:paraId="161B5FB6" w14:textId="149A63C0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3333977E" w14:textId="6B029BC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aluno</w:t>
            </w:r>
          </w:p>
        </w:tc>
        <w:tc>
          <w:tcPr>
            <w:tcW w:w="1030" w:type="dxa"/>
          </w:tcPr>
          <w:p w14:paraId="5D479676" w14:textId="7B04A95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E6416F8" w14:textId="68D6187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0D1E35E" w14:textId="7875B03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F0C3444" w14:textId="55F570FD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2673AB7" w14:textId="77777777" w:rsidTr="00EB5D22">
        <w:tc>
          <w:tcPr>
            <w:tcW w:w="654" w:type="dxa"/>
          </w:tcPr>
          <w:p w14:paraId="24D66DCB" w14:textId="155152F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11</w:t>
            </w:r>
          </w:p>
        </w:tc>
        <w:tc>
          <w:tcPr>
            <w:tcW w:w="1658" w:type="dxa"/>
          </w:tcPr>
          <w:p w14:paraId="513EC243" w14:textId="202912B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</w:t>
            </w:r>
          </w:p>
        </w:tc>
        <w:tc>
          <w:tcPr>
            <w:tcW w:w="1658" w:type="dxa"/>
          </w:tcPr>
          <w:p w14:paraId="6FAF630C" w14:textId="32B354E8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 do aluno</w:t>
            </w:r>
          </w:p>
        </w:tc>
        <w:tc>
          <w:tcPr>
            <w:tcW w:w="1030" w:type="dxa"/>
          </w:tcPr>
          <w:p w14:paraId="3677B3FA" w14:textId="02D618B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94057F6" w14:textId="6A7F437A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247B3F8D" w14:textId="2883C31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741CD21" w14:textId="2142F82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06C18626" w14:textId="77777777" w:rsidTr="00EB5D22">
        <w:tc>
          <w:tcPr>
            <w:tcW w:w="654" w:type="dxa"/>
          </w:tcPr>
          <w:p w14:paraId="0B341C3B" w14:textId="5EEA7A5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12</w:t>
            </w:r>
          </w:p>
        </w:tc>
        <w:tc>
          <w:tcPr>
            <w:tcW w:w="1658" w:type="dxa"/>
          </w:tcPr>
          <w:p w14:paraId="692BBF39" w14:textId="7A2FCE2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4E53EBF6" w14:textId="083136BE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aluno</w:t>
            </w:r>
          </w:p>
        </w:tc>
        <w:tc>
          <w:tcPr>
            <w:tcW w:w="1030" w:type="dxa"/>
          </w:tcPr>
          <w:p w14:paraId="049018AF" w14:textId="074AA376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70F9CA9" w14:textId="69726D33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1CF9C3E2" w14:textId="65D41CFC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4DC6954" w14:textId="68048AC2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Editável e </w:t>
            </w:r>
            <w:r w:rsidR="00BF56EB" w:rsidRPr="00EB5D22">
              <w:rPr>
                <w:sz w:val="20"/>
                <w:szCs w:val="20"/>
              </w:rPr>
              <w:t xml:space="preserve">não </w:t>
            </w:r>
            <w:r w:rsidRPr="00EB5D22">
              <w:rPr>
                <w:sz w:val="20"/>
                <w:szCs w:val="20"/>
              </w:rPr>
              <w:t>Obrigatório</w:t>
            </w:r>
          </w:p>
        </w:tc>
      </w:tr>
      <w:tr w:rsidR="00EB5D22" w:rsidRPr="00EB5D22" w14:paraId="30631FC4" w14:textId="77777777" w:rsidTr="00EB5D22">
        <w:tc>
          <w:tcPr>
            <w:tcW w:w="654" w:type="dxa"/>
          </w:tcPr>
          <w:p w14:paraId="23CD0170" w14:textId="5EABB6B1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1658" w:type="dxa"/>
          </w:tcPr>
          <w:p w14:paraId="0ABCF963" w14:textId="6932F2D4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0EB7FA53" w14:textId="315DA189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aluno</w:t>
            </w:r>
          </w:p>
        </w:tc>
        <w:tc>
          <w:tcPr>
            <w:tcW w:w="1030" w:type="dxa"/>
          </w:tcPr>
          <w:p w14:paraId="430AEDD6" w14:textId="27689FA5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553009D" w14:textId="59BB18E1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C4B40A8" w14:textId="79B6660C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DFC3AA8" w14:textId="6575D34B" w:rsidR="00D26352" w:rsidRPr="00EB5D22" w:rsidRDefault="00D26352" w:rsidP="00D2635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34D989C" w14:textId="77777777" w:rsidTr="00EB5D22">
        <w:tc>
          <w:tcPr>
            <w:tcW w:w="654" w:type="dxa"/>
          </w:tcPr>
          <w:p w14:paraId="4E9A50BF" w14:textId="35DB50B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14</w:t>
            </w:r>
          </w:p>
        </w:tc>
        <w:tc>
          <w:tcPr>
            <w:tcW w:w="1658" w:type="dxa"/>
          </w:tcPr>
          <w:p w14:paraId="11189F8F" w14:textId="71AC5636" w:rsidR="001350CF" w:rsidRPr="00EB5D22" w:rsidRDefault="001350CF" w:rsidP="001350CF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</w:p>
        </w:tc>
        <w:tc>
          <w:tcPr>
            <w:tcW w:w="1658" w:type="dxa"/>
          </w:tcPr>
          <w:p w14:paraId="78ADE133" w14:textId="06D3E8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41A560D5" w14:textId="222B5E9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0080963D" w14:textId="5D8A21A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601040E1" w14:textId="5D06DF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6A95E3B5" w14:textId="5402A47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318B29A5" w14:textId="77777777" w:rsidTr="00EB5D22">
        <w:tc>
          <w:tcPr>
            <w:tcW w:w="654" w:type="dxa"/>
          </w:tcPr>
          <w:p w14:paraId="475E2C0F" w14:textId="3B20F3B3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15</w:t>
            </w:r>
          </w:p>
        </w:tc>
        <w:tc>
          <w:tcPr>
            <w:tcW w:w="1658" w:type="dxa"/>
          </w:tcPr>
          <w:p w14:paraId="02CD14C5" w14:textId="4378D964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10A26A77" w14:textId="23BF891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01</w:t>
            </w:r>
          </w:p>
        </w:tc>
        <w:tc>
          <w:tcPr>
            <w:tcW w:w="1030" w:type="dxa"/>
          </w:tcPr>
          <w:p w14:paraId="41DB00BE" w14:textId="35EFD849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9B85BA2" w14:textId="4D493F23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0A00AD4" w14:textId="0E07FAA8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6CC2A9B" w14:textId="6327C9C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68E8AE2" w14:textId="77777777" w:rsidTr="00EB5D22">
        <w:tc>
          <w:tcPr>
            <w:tcW w:w="654" w:type="dxa"/>
          </w:tcPr>
          <w:p w14:paraId="1320FF70" w14:textId="68236BCD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16</w:t>
            </w:r>
          </w:p>
        </w:tc>
        <w:tc>
          <w:tcPr>
            <w:tcW w:w="1658" w:type="dxa"/>
          </w:tcPr>
          <w:p w14:paraId="73F416C5" w14:textId="1A29A72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761A6E69" w14:textId="6FF729A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01</w:t>
            </w:r>
          </w:p>
        </w:tc>
        <w:tc>
          <w:tcPr>
            <w:tcW w:w="1030" w:type="dxa"/>
          </w:tcPr>
          <w:p w14:paraId="6F0AB33E" w14:textId="0F638638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088B5088" w14:textId="7820C644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639D2062" w14:textId="1C631A30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DF04B89" w14:textId="20F0641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6800877E" w14:textId="77777777" w:rsidTr="00EB5D22">
        <w:tc>
          <w:tcPr>
            <w:tcW w:w="654" w:type="dxa"/>
          </w:tcPr>
          <w:p w14:paraId="17D3CF42" w14:textId="364917F8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17</w:t>
            </w:r>
          </w:p>
        </w:tc>
        <w:tc>
          <w:tcPr>
            <w:tcW w:w="1658" w:type="dxa"/>
          </w:tcPr>
          <w:p w14:paraId="33C2E68D" w14:textId="7E990CC9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57138550" w14:textId="5009C5C9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01</w:t>
            </w:r>
          </w:p>
        </w:tc>
        <w:tc>
          <w:tcPr>
            <w:tcW w:w="1030" w:type="dxa"/>
          </w:tcPr>
          <w:p w14:paraId="22EE42F4" w14:textId="4B5D147D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98B4BE8" w14:textId="65A82F65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5FEBBEC6" w14:textId="298B546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202944F" w14:textId="64E3C692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3491764" w14:textId="77777777" w:rsidTr="00EB5D22">
        <w:tc>
          <w:tcPr>
            <w:tcW w:w="654" w:type="dxa"/>
          </w:tcPr>
          <w:p w14:paraId="3D17756D" w14:textId="25711C6A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18</w:t>
            </w:r>
          </w:p>
        </w:tc>
        <w:tc>
          <w:tcPr>
            <w:tcW w:w="1658" w:type="dxa"/>
          </w:tcPr>
          <w:p w14:paraId="4800AABE" w14:textId="7F23700E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5CA31430" w14:textId="50A8C6F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01</w:t>
            </w:r>
          </w:p>
        </w:tc>
        <w:tc>
          <w:tcPr>
            <w:tcW w:w="1030" w:type="dxa"/>
          </w:tcPr>
          <w:p w14:paraId="774A551E" w14:textId="3F9D9E3E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9B05E60" w14:textId="0EA75176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7E217A17" w14:textId="04C045D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555AFE0" w14:textId="7B9F8405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72CA2418" w14:textId="77777777" w:rsidTr="00EB5D22">
        <w:tc>
          <w:tcPr>
            <w:tcW w:w="654" w:type="dxa"/>
          </w:tcPr>
          <w:p w14:paraId="3CC9F94A" w14:textId="013B8F0C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19</w:t>
            </w:r>
          </w:p>
        </w:tc>
        <w:tc>
          <w:tcPr>
            <w:tcW w:w="1658" w:type="dxa"/>
          </w:tcPr>
          <w:p w14:paraId="2B6D54A4" w14:textId="39D2AD5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1C54D95E" w14:textId="7AC5228C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01</w:t>
            </w:r>
          </w:p>
        </w:tc>
        <w:tc>
          <w:tcPr>
            <w:tcW w:w="1030" w:type="dxa"/>
          </w:tcPr>
          <w:p w14:paraId="7E23B10E" w14:textId="7F215864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A4C51FC" w14:textId="719A064D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1CF1F99B" w14:textId="32BA3880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A01669C" w14:textId="2D1666DC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EB5D22" w:rsidRPr="00EB5D22" w14:paraId="22D944DC" w14:textId="77777777" w:rsidTr="00EB5D22">
        <w:tc>
          <w:tcPr>
            <w:tcW w:w="654" w:type="dxa"/>
          </w:tcPr>
          <w:p w14:paraId="1E9FA512" w14:textId="3653DC6B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20</w:t>
            </w:r>
          </w:p>
        </w:tc>
        <w:tc>
          <w:tcPr>
            <w:tcW w:w="1658" w:type="dxa"/>
          </w:tcPr>
          <w:p w14:paraId="6D8C55AA" w14:textId="57183C57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3BBF4874" w14:textId="440E1A93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01</w:t>
            </w:r>
          </w:p>
        </w:tc>
        <w:tc>
          <w:tcPr>
            <w:tcW w:w="1030" w:type="dxa"/>
          </w:tcPr>
          <w:p w14:paraId="344B60FC" w14:textId="1E2A6EFF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AD46B07" w14:textId="7D69BD98" w:rsidR="00EB5D22" w:rsidRPr="00EB5D22" w:rsidRDefault="00EB5D22" w:rsidP="00EB5D2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r w:rsidR="001350CF">
              <w:rPr>
                <w:sz w:val="20"/>
                <w:szCs w:val="20"/>
              </w:rPr>
              <w:t>00 00000-0000</w:t>
            </w:r>
          </w:p>
        </w:tc>
        <w:tc>
          <w:tcPr>
            <w:tcW w:w="880" w:type="dxa"/>
          </w:tcPr>
          <w:p w14:paraId="521AD052" w14:textId="1FDB29D2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9B6BF64" w14:textId="35E02A51" w:rsidR="00EB5D22" w:rsidRPr="00EB5D22" w:rsidRDefault="00EB5D22" w:rsidP="00EB5D22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0797D44" w14:textId="77777777" w:rsidTr="00EB5D22">
        <w:tc>
          <w:tcPr>
            <w:tcW w:w="654" w:type="dxa"/>
          </w:tcPr>
          <w:p w14:paraId="0E7308EF" w14:textId="72031E7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21</w:t>
            </w:r>
          </w:p>
        </w:tc>
        <w:tc>
          <w:tcPr>
            <w:tcW w:w="1658" w:type="dxa"/>
          </w:tcPr>
          <w:p w14:paraId="6E2A60E9" w14:textId="5B895EF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6AD4AB4D" w14:textId="1CA388F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01</w:t>
            </w:r>
          </w:p>
        </w:tc>
        <w:tc>
          <w:tcPr>
            <w:tcW w:w="1030" w:type="dxa"/>
          </w:tcPr>
          <w:p w14:paraId="7BBC8F19" w14:textId="7AE0CB2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BCAA21A" w14:textId="1CDF1FA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7B98833" w14:textId="36CE9E1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3AAF4AE" w14:textId="2F93B05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E4C2B1D" w14:textId="77777777" w:rsidTr="00EB5D22">
        <w:tc>
          <w:tcPr>
            <w:tcW w:w="654" w:type="dxa"/>
          </w:tcPr>
          <w:p w14:paraId="11A76C77" w14:textId="41640B0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22</w:t>
            </w:r>
          </w:p>
        </w:tc>
        <w:tc>
          <w:tcPr>
            <w:tcW w:w="1658" w:type="dxa"/>
          </w:tcPr>
          <w:p w14:paraId="5EF8D2DE" w14:textId="7C5E2C7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0ABE6CFD" w14:textId="5B16D14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01</w:t>
            </w:r>
          </w:p>
        </w:tc>
        <w:tc>
          <w:tcPr>
            <w:tcW w:w="1030" w:type="dxa"/>
          </w:tcPr>
          <w:p w14:paraId="4667CD53" w14:textId="534A278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73CB176" w14:textId="5EDB4DD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E70BA36" w14:textId="1E453AB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5A461E4" w14:textId="60EA7EF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3CD0E19" w14:textId="77777777" w:rsidTr="00EB5D22">
        <w:tc>
          <w:tcPr>
            <w:tcW w:w="654" w:type="dxa"/>
          </w:tcPr>
          <w:p w14:paraId="77A127D2" w14:textId="3CB7247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23</w:t>
            </w:r>
          </w:p>
        </w:tc>
        <w:tc>
          <w:tcPr>
            <w:tcW w:w="1658" w:type="dxa"/>
          </w:tcPr>
          <w:p w14:paraId="7C818D92" w14:textId="00367E3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11212064" w14:textId="3A44125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01</w:t>
            </w:r>
          </w:p>
        </w:tc>
        <w:tc>
          <w:tcPr>
            <w:tcW w:w="1030" w:type="dxa"/>
          </w:tcPr>
          <w:p w14:paraId="3EE443AA" w14:textId="73BC358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604B875" w14:textId="165E9CE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E254955" w14:textId="46B6963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77AF9C6" w14:textId="65AED58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333CDDCF" w14:textId="77777777" w:rsidTr="00EB5D22">
        <w:tc>
          <w:tcPr>
            <w:tcW w:w="654" w:type="dxa"/>
          </w:tcPr>
          <w:p w14:paraId="6798CE3F" w14:textId="20D0C23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24</w:t>
            </w:r>
          </w:p>
        </w:tc>
        <w:tc>
          <w:tcPr>
            <w:tcW w:w="1658" w:type="dxa"/>
          </w:tcPr>
          <w:p w14:paraId="6C2D225F" w14:textId="059AD01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1A8C8E66" w14:textId="10CE52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01</w:t>
            </w:r>
          </w:p>
        </w:tc>
        <w:tc>
          <w:tcPr>
            <w:tcW w:w="1030" w:type="dxa"/>
          </w:tcPr>
          <w:p w14:paraId="1D3FAA83" w14:textId="7F42E32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E7D13B2" w14:textId="4410343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0F695EAC" w14:textId="3CB009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8619924" w14:textId="4878E0A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2C71BB3F" w14:textId="77777777" w:rsidTr="00EB5D22">
        <w:tc>
          <w:tcPr>
            <w:tcW w:w="654" w:type="dxa"/>
          </w:tcPr>
          <w:p w14:paraId="2BB3E79C" w14:textId="36B7DC1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25</w:t>
            </w:r>
          </w:p>
        </w:tc>
        <w:tc>
          <w:tcPr>
            <w:tcW w:w="1658" w:type="dxa"/>
          </w:tcPr>
          <w:p w14:paraId="2FC91D58" w14:textId="79A031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5177925C" w14:textId="076AF0F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01</w:t>
            </w:r>
          </w:p>
        </w:tc>
        <w:tc>
          <w:tcPr>
            <w:tcW w:w="1030" w:type="dxa"/>
          </w:tcPr>
          <w:p w14:paraId="7336A1A5" w14:textId="604F123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1E4290F" w14:textId="547A1CD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907F080" w14:textId="6BB08C8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0A2465A" w14:textId="6F0B70D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1350CF" w:rsidRPr="00EB5D22" w14:paraId="52FD0FEC" w14:textId="77777777" w:rsidTr="00EB5D22">
        <w:tc>
          <w:tcPr>
            <w:tcW w:w="654" w:type="dxa"/>
          </w:tcPr>
          <w:p w14:paraId="7D0CA7A6" w14:textId="08C64EE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26</w:t>
            </w:r>
          </w:p>
        </w:tc>
        <w:tc>
          <w:tcPr>
            <w:tcW w:w="1658" w:type="dxa"/>
          </w:tcPr>
          <w:p w14:paraId="698898B1" w14:textId="75CBC31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3856B536" w14:textId="4298E97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01</w:t>
            </w:r>
          </w:p>
        </w:tc>
        <w:tc>
          <w:tcPr>
            <w:tcW w:w="1030" w:type="dxa"/>
          </w:tcPr>
          <w:p w14:paraId="7172BC92" w14:textId="5949133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9B912B7" w14:textId="6372C63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C0FE30E" w14:textId="452C519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8864B20" w14:textId="50435E4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E389C4A" w14:textId="77777777" w:rsidTr="00EB5D22">
        <w:tc>
          <w:tcPr>
            <w:tcW w:w="654" w:type="dxa"/>
          </w:tcPr>
          <w:p w14:paraId="53C7EAAB" w14:textId="5F3688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27</w:t>
            </w:r>
          </w:p>
        </w:tc>
        <w:tc>
          <w:tcPr>
            <w:tcW w:w="1658" w:type="dxa"/>
          </w:tcPr>
          <w:p w14:paraId="37828819" w14:textId="3FD3084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25AC0917" w14:textId="58B7656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01</w:t>
            </w:r>
          </w:p>
        </w:tc>
        <w:tc>
          <w:tcPr>
            <w:tcW w:w="1030" w:type="dxa"/>
          </w:tcPr>
          <w:p w14:paraId="53E5814F" w14:textId="54AD262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69E9841" w14:textId="119C8D6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2D43C650" w14:textId="3DE9012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C1BB698" w14:textId="2EDE2E7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08BC4A5" w14:textId="77777777" w:rsidTr="00EB5D22">
        <w:tc>
          <w:tcPr>
            <w:tcW w:w="654" w:type="dxa"/>
          </w:tcPr>
          <w:p w14:paraId="2BEF92FA" w14:textId="55BB71A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28</w:t>
            </w:r>
          </w:p>
        </w:tc>
        <w:tc>
          <w:tcPr>
            <w:tcW w:w="1658" w:type="dxa"/>
          </w:tcPr>
          <w:p w14:paraId="20E64442" w14:textId="12FFB66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3CD55DBC" w14:textId="1373458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01</w:t>
            </w:r>
          </w:p>
        </w:tc>
        <w:tc>
          <w:tcPr>
            <w:tcW w:w="1030" w:type="dxa"/>
          </w:tcPr>
          <w:p w14:paraId="6079D341" w14:textId="7D164C2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3CAA5C46" w14:textId="494C1B3C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6EA2C657" w14:textId="27CFAAF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759FDA6F" w14:textId="1EB1DC1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1591C72" w14:textId="77777777" w:rsidTr="00EB5D22">
        <w:tc>
          <w:tcPr>
            <w:tcW w:w="654" w:type="dxa"/>
          </w:tcPr>
          <w:p w14:paraId="31FE8C7B" w14:textId="03715B1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29</w:t>
            </w:r>
          </w:p>
        </w:tc>
        <w:tc>
          <w:tcPr>
            <w:tcW w:w="1658" w:type="dxa"/>
          </w:tcPr>
          <w:p w14:paraId="0D601684" w14:textId="28D0A52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3A4C7289" w14:textId="670F87D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01</w:t>
            </w:r>
          </w:p>
        </w:tc>
        <w:tc>
          <w:tcPr>
            <w:tcW w:w="1030" w:type="dxa"/>
          </w:tcPr>
          <w:p w14:paraId="21D2CE88" w14:textId="67D7338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F4A0C4D" w14:textId="45E0111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6C6B818" w14:textId="3FFD6E4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0914D8E" w14:textId="787CBDC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36100C7" w14:textId="77777777" w:rsidTr="00EB5D22">
        <w:tc>
          <w:tcPr>
            <w:tcW w:w="654" w:type="dxa"/>
          </w:tcPr>
          <w:p w14:paraId="48089E07" w14:textId="33C26EB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30</w:t>
            </w:r>
          </w:p>
        </w:tc>
        <w:tc>
          <w:tcPr>
            <w:tcW w:w="1658" w:type="dxa"/>
          </w:tcPr>
          <w:p w14:paraId="0DA34DE2" w14:textId="26F7DA7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4CEF9AB0" w14:textId="01A1C65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01</w:t>
            </w:r>
          </w:p>
        </w:tc>
        <w:tc>
          <w:tcPr>
            <w:tcW w:w="1030" w:type="dxa"/>
          </w:tcPr>
          <w:p w14:paraId="1F0E25A2" w14:textId="648A9F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CC68D91" w14:textId="351570D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831EC15" w14:textId="1296368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E3ADDEF" w14:textId="27B5C34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08ADEF1A" w14:textId="77777777" w:rsidTr="00EB5D22">
        <w:tc>
          <w:tcPr>
            <w:tcW w:w="654" w:type="dxa"/>
          </w:tcPr>
          <w:p w14:paraId="746B7F61" w14:textId="22E0A799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58" w:type="dxa"/>
          </w:tcPr>
          <w:p w14:paraId="5B02AAF1" w14:textId="453E8BB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1064BF63" w14:textId="240A3C5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40EF8A8" w14:textId="4C4487A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D6607A4" w14:textId="7C157CB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E400AC6" w14:textId="5F5E714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9EA32DB" w14:textId="452C100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46CF8B0C" w14:textId="77777777" w:rsidTr="00EB5D22">
        <w:tc>
          <w:tcPr>
            <w:tcW w:w="654" w:type="dxa"/>
          </w:tcPr>
          <w:p w14:paraId="2187A4D8" w14:textId="07F0E221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658" w:type="dxa"/>
          </w:tcPr>
          <w:p w14:paraId="6BCBBE12" w14:textId="67084AF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02479CF2" w14:textId="7C5E215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105CB2AE" w14:textId="7ED8534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4F3F6A9F" w14:textId="4BFFB20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4EEA2316" w14:textId="2B5E358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750EE38" w14:textId="5838343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2806E5DE" w14:textId="77777777" w:rsidTr="00EB5D22">
        <w:tc>
          <w:tcPr>
            <w:tcW w:w="654" w:type="dxa"/>
          </w:tcPr>
          <w:p w14:paraId="4CD0EF0D" w14:textId="4939C9FE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658" w:type="dxa"/>
          </w:tcPr>
          <w:p w14:paraId="066F9680" w14:textId="45961C6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01ED58A3" w14:textId="0871CCB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96E182B" w14:textId="0E069D8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FA1F0E1" w14:textId="2ED6163E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62A2CE9B" w14:textId="662005F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1ADCE9ED" w14:textId="7591AC7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65C96C2" w14:textId="77777777" w:rsidTr="00EB5D22">
        <w:tc>
          <w:tcPr>
            <w:tcW w:w="654" w:type="dxa"/>
          </w:tcPr>
          <w:p w14:paraId="2D91D3CF" w14:textId="525EE9EE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658" w:type="dxa"/>
          </w:tcPr>
          <w:p w14:paraId="4E777268" w14:textId="3C52D2B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576CE130" w14:textId="6E5B8AA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707CD60" w14:textId="27B8B73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15E94AB" w14:textId="74598315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347A5830" w14:textId="2906AF1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495EAC6" w14:textId="007900B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EB9BB14" w14:textId="77777777" w:rsidTr="00EB5D22">
        <w:tc>
          <w:tcPr>
            <w:tcW w:w="654" w:type="dxa"/>
          </w:tcPr>
          <w:p w14:paraId="68DD18D0" w14:textId="62E0E7A2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658" w:type="dxa"/>
          </w:tcPr>
          <w:p w14:paraId="050DCE90" w14:textId="2AD6FEA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7DBA2C79" w14:textId="2590B26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A4906B4" w14:textId="79A92A8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E932533" w14:textId="69D1760D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3E06C808" w14:textId="23AAB80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5349EB8" w14:textId="676390B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31149034" w14:textId="77777777" w:rsidTr="00EB5D22">
        <w:tc>
          <w:tcPr>
            <w:tcW w:w="654" w:type="dxa"/>
          </w:tcPr>
          <w:p w14:paraId="4E953A99" w14:textId="54B1A76C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658" w:type="dxa"/>
          </w:tcPr>
          <w:p w14:paraId="4DF5E689" w14:textId="041B74E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6D99ECE9" w14:textId="3FFAF01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45228A00" w14:textId="1D64A77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914F671" w14:textId="3979CC1C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 00000-0000</w:t>
            </w:r>
          </w:p>
        </w:tc>
        <w:tc>
          <w:tcPr>
            <w:tcW w:w="880" w:type="dxa"/>
          </w:tcPr>
          <w:p w14:paraId="143F4217" w14:textId="1098316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9D73B8E" w14:textId="39AB1C9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75FAAFE" w14:textId="77777777" w:rsidTr="00EB5D22">
        <w:tc>
          <w:tcPr>
            <w:tcW w:w="654" w:type="dxa"/>
          </w:tcPr>
          <w:p w14:paraId="5D0905CC" w14:textId="461FA2EB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1658" w:type="dxa"/>
          </w:tcPr>
          <w:p w14:paraId="3E305B85" w14:textId="4324850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6033D32F" w14:textId="43D5791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F39920F" w14:textId="4696BE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EA51714" w14:textId="20289DB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E7314A3" w14:textId="5138223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FEB77CC" w14:textId="7186826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8282B7E" w14:textId="77777777" w:rsidTr="00EB5D22">
        <w:tc>
          <w:tcPr>
            <w:tcW w:w="654" w:type="dxa"/>
          </w:tcPr>
          <w:p w14:paraId="41234455" w14:textId="5BA75B2D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</w:tc>
        <w:tc>
          <w:tcPr>
            <w:tcW w:w="1658" w:type="dxa"/>
          </w:tcPr>
          <w:p w14:paraId="01014301" w14:textId="1EF5C2F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287433D7" w14:textId="154F0E7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CF5749C" w14:textId="0406518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F8737D0" w14:textId="01735A0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174EC0F" w14:textId="415277A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D90D42A" w14:textId="13C5B7E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7510AE5" w14:textId="77777777" w:rsidTr="00EB5D22">
        <w:tc>
          <w:tcPr>
            <w:tcW w:w="654" w:type="dxa"/>
          </w:tcPr>
          <w:p w14:paraId="3473CEDC" w14:textId="4AE07DEA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39</w:t>
            </w:r>
          </w:p>
        </w:tc>
        <w:tc>
          <w:tcPr>
            <w:tcW w:w="1658" w:type="dxa"/>
          </w:tcPr>
          <w:p w14:paraId="59D390D5" w14:textId="72A52DF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24681D16" w14:textId="7A91B04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4930A970" w14:textId="7568C3F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AE0FC5C" w14:textId="4F320D8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43E4AFC" w14:textId="4E3ED72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4CF7F3C" w14:textId="5BCFDE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31FDCE6F" w14:textId="77777777" w:rsidTr="00EB5D22">
        <w:tc>
          <w:tcPr>
            <w:tcW w:w="654" w:type="dxa"/>
          </w:tcPr>
          <w:p w14:paraId="31DBB724" w14:textId="0A0D4CF6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658" w:type="dxa"/>
          </w:tcPr>
          <w:p w14:paraId="550DB14D" w14:textId="0AC5DED0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0957ACEB" w14:textId="1B946D8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39173F7" w14:textId="2776B80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7E1A6DDE" w14:textId="107EE619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56F5E51E" w14:textId="6F4E02B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2639953" w14:textId="1ECB9BD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4C11FBA9" w14:textId="77777777" w:rsidTr="00EB5D22">
        <w:tc>
          <w:tcPr>
            <w:tcW w:w="654" w:type="dxa"/>
          </w:tcPr>
          <w:p w14:paraId="722E6F19" w14:textId="210102C1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658" w:type="dxa"/>
          </w:tcPr>
          <w:p w14:paraId="7A6908B1" w14:textId="7CA7EC2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2A7F5CD2" w14:textId="01414D0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7318BB21" w14:textId="180F61F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6CFCED6" w14:textId="212DC1E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D3EA64F" w14:textId="73759DB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277EF1E1" w14:textId="022FDED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1350CF" w:rsidRPr="00EB5D22" w14:paraId="67B45BAF" w14:textId="77777777" w:rsidTr="00EB5D22">
        <w:tc>
          <w:tcPr>
            <w:tcW w:w="654" w:type="dxa"/>
          </w:tcPr>
          <w:p w14:paraId="439691B7" w14:textId="7687D071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658" w:type="dxa"/>
          </w:tcPr>
          <w:p w14:paraId="0260ED67" w14:textId="6DAB401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5B804CAD" w14:textId="43E9798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40A74E5" w14:textId="49EB291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0336331" w14:textId="5D941F9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E70F4CA" w14:textId="168C9B3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E6BC6BE" w14:textId="2B2BE2D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51F8A65F" w14:textId="77777777" w:rsidTr="00EB5D22">
        <w:tc>
          <w:tcPr>
            <w:tcW w:w="654" w:type="dxa"/>
          </w:tcPr>
          <w:p w14:paraId="1EE0630A" w14:textId="11AEED50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</w:t>
            </w:r>
          </w:p>
        </w:tc>
        <w:tc>
          <w:tcPr>
            <w:tcW w:w="1658" w:type="dxa"/>
          </w:tcPr>
          <w:p w14:paraId="21442AC9" w14:textId="7FB5E2C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4F2A24AE" w14:textId="4562BD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1ECE01E0" w14:textId="223211E8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02ABFF8" w14:textId="75E5C78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631385E0" w14:textId="0B243C25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F03DB15" w14:textId="0824109E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7B62737F" w14:textId="77777777" w:rsidTr="00EB5D22">
        <w:tc>
          <w:tcPr>
            <w:tcW w:w="654" w:type="dxa"/>
          </w:tcPr>
          <w:p w14:paraId="352B513F" w14:textId="12A0C614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  <w:tc>
          <w:tcPr>
            <w:tcW w:w="1658" w:type="dxa"/>
          </w:tcPr>
          <w:p w14:paraId="59D8BC85" w14:textId="4F6D0E1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6AC523F7" w14:textId="0713821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280198EB" w14:textId="18C5B59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60542F49" w14:textId="73D48173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18A6DB0A" w14:textId="3A7714EF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542DC81A" w14:textId="056AEDEB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15608FB8" w14:textId="77777777" w:rsidTr="00EB5D22">
        <w:tc>
          <w:tcPr>
            <w:tcW w:w="654" w:type="dxa"/>
          </w:tcPr>
          <w:p w14:paraId="283C3651" w14:textId="2CF18A6D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658" w:type="dxa"/>
          </w:tcPr>
          <w:p w14:paraId="28FC9A25" w14:textId="1D134F7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7DB23350" w14:textId="25B3D49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86774E8" w14:textId="6AA203AA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3FCB109" w14:textId="64738D36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0208E6C" w14:textId="3FFD4581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C048B4B" w14:textId="72604D7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1350CF" w:rsidRPr="00EB5D22" w14:paraId="6069EA27" w14:textId="77777777" w:rsidTr="00EB5D22">
        <w:tc>
          <w:tcPr>
            <w:tcW w:w="654" w:type="dxa"/>
          </w:tcPr>
          <w:p w14:paraId="1F396B72" w14:textId="38406BEA" w:rsidR="001350CF" w:rsidRPr="00EB5D22" w:rsidRDefault="001350CF" w:rsidP="001350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1658" w:type="dxa"/>
          </w:tcPr>
          <w:p w14:paraId="78DBC901" w14:textId="0056913D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22BB2E57" w14:textId="3962888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1ED8691" w14:textId="0B343C3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0501CAE" w14:textId="6DF64E17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C68F4EF" w14:textId="1D1ECB64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1896EBC" w14:textId="416D6AC2" w:rsidR="001350CF" w:rsidRPr="00EB5D22" w:rsidRDefault="001350CF" w:rsidP="001350CF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</w:tbl>
    <w:p w14:paraId="7A09A98D" w14:textId="77777777" w:rsidR="00530921" w:rsidRDefault="00530921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865160" w:rsidRPr="00865160" w14:paraId="5D52F38D" w14:textId="77777777" w:rsidTr="00C77F53">
        <w:tc>
          <w:tcPr>
            <w:tcW w:w="704" w:type="dxa"/>
          </w:tcPr>
          <w:p w14:paraId="67D5C62C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0F20660C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68F78897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7B3FE577" w14:textId="77777777" w:rsidR="00865160" w:rsidRPr="00865160" w:rsidRDefault="0086516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865160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865160" w:rsidRPr="00865160" w14:paraId="0C5B68B7" w14:textId="77777777" w:rsidTr="00C77F53">
        <w:tc>
          <w:tcPr>
            <w:tcW w:w="704" w:type="dxa"/>
          </w:tcPr>
          <w:p w14:paraId="525642A9" w14:textId="77777777" w:rsidR="00865160" w:rsidRPr="00865160" w:rsidRDefault="00865160" w:rsidP="00865160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2483073" w14:textId="241DE984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Cadastrar</w:t>
            </w:r>
          </w:p>
        </w:tc>
        <w:tc>
          <w:tcPr>
            <w:tcW w:w="3827" w:type="dxa"/>
          </w:tcPr>
          <w:p w14:paraId="36778A90" w14:textId="5022484C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Cadastra novo aluno com as informações preenchidas</w:t>
            </w:r>
            <w:r w:rsidR="00104F31">
              <w:rPr>
                <w:sz w:val="22"/>
                <w:szCs w:val="22"/>
              </w:rPr>
              <w:t>.</w:t>
            </w:r>
          </w:p>
        </w:tc>
        <w:tc>
          <w:tcPr>
            <w:tcW w:w="1556" w:type="dxa"/>
          </w:tcPr>
          <w:p w14:paraId="230B8789" w14:textId="4B6C1350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  <w:tr w:rsidR="00865160" w:rsidRPr="00865160" w14:paraId="2B047A4B" w14:textId="77777777" w:rsidTr="00C77F53">
        <w:tc>
          <w:tcPr>
            <w:tcW w:w="704" w:type="dxa"/>
          </w:tcPr>
          <w:p w14:paraId="29CCF512" w14:textId="77777777" w:rsidR="00865160" w:rsidRPr="00865160" w:rsidRDefault="00865160" w:rsidP="00865160">
            <w:pPr>
              <w:rPr>
                <w:sz w:val="22"/>
                <w:szCs w:val="22"/>
              </w:rPr>
            </w:pPr>
            <w:r w:rsidRPr="00865160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6E27D0B" w14:textId="7FC3591A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29E3F01B" w14:textId="0707C521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Cancela o cadastro de novo aluno</w:t>
            </w:r>
            <w:r w:rsidR="00104F31">
              <w:rPr>
                <w:sz w:val="22"/>
                <w:szCs w:val="22"/>
              </w:rPr>
              <w:t>.</w:t>
            </w:r>
          </w:p>
        </w:tc>
        <w:tc>
          <w:tcPr>
            <w:tcW w:w="1556" w:type="dxa"/>
          </w:tcPr>
          <w:p w14:paraId="287EFEDF" w14:textId="20458A46" w:rsidR="00865160" w:rsidRPr="00865160" w:rsidRDefault="00865160" w:rsidP="00865160">
            <w:pPr>
              <w:rPr>
                <w:sz w:val="22"/>
                <w:szCs w:val="22"/>
                <w:highlight w:val="yellow"/>
              </w:rPr>
            </w:pPr>
            <w:r w:rsidRPr="00865160">
              <w:rPr>
                <w:sz w:val="22"/>
                <w:szCs w:val="22"/>
              </w:rPr>
              <w:t>-</w:t>
            </w:r>
          </w:p>
        </w:tc>
      </w:tr>
    </w:tbl>
    <w:p w14:paraId="38C5B67C" w14:textId="6B1C8ED6" w:rsidR="00C62ACF" w:rsidRPr="003B5A95" w:rsidRDefault="00C62ACF" w:rsidP="00B472EF">
      <w:pPr>
        <w:rPr>
          <w:highlight w:val="yellow"/>
        </w:rPr>
      </w:pPr>
    </w:p>
    <w:p w14:paraId="69C35C9A" w14:textId="02A3109A" w:rsidR="00C62ACF" w:rsidRPr="003B5A95" w:rsidRDefault="00C62ACF" w:rsidP="00BE453F">
      <w:pPr>
        <w:pStyle w:val="Heading1"/>
      </w:pPr>
      <w:r w:rsidRPr="003B5A95">
        <w:lastRenderedPageBreak/>
        <w:t>Interface de usuário</w:t>
      </w:r>
      <w:r w:rsidR="001D7190">
        <w:t xml:space="preserve">: </w:t>
      </w:r>
      <w:r w:rsidRPr="003B5A95">
        <w:t xml:space="preserve">Página de </w:t>
      </w:r>
      <w:r w:rsidR="00AB40F6" w:rsidRPr="003B5A95">
        <w:t>lista de alunos</w:t>
      </w:r>
    </w:p>
    <w:p w14:paraId="06C47DC1" w14:textId="62917DFA" w:rsidR="00C62ACF" w:rsidRPr="003B5A95" w:rsidRDefault="0082441E" w:rsidP="00BE453F">
      <w:pPr>
        <w:pStyle w:val="Heading2"/>
      </w:pPr>
      <w:r>
        <w:t>Layout</w:t>
      </w:r>
      <w:r w:rsidR="00C62ACF" w:rsidRPr="003B5A95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65160" w14:paraId="61E8F439" w14:textId="77777777" w:rsidTr="00865160">
        <w:tc>
          <w:tcPr>
            <w:tcW w:w="8497" w:type="dxa"/>
          </w:tcPr>
          <w:p w14:paraId="79197D4D" w14:textId="6BE30E67" w:rsidR="00865160" w:rsidRDefault="00F309DB" w:rsidP="004D2A38">
            <w:pPr>
              <w:pStyle w:val="BodyText"/>
            </w:pPr>
            <w:r w:rsidRPr="00F309DB">
              <w:rPr>
                <w:noProof/>
              </w:rPr>
              <w:drawing>
                <wp:inline distT="0" distB="0" distL="0" distR="0" wp14:anchorId="00AC75E4" wp14:editId="74DC0D0B">
                  <wp:extent cx="5224007" cy="986832"/>
                  <wp:effectExtent l="0" t="0" r="0" b="3810"/>
                  <wp:docPr id="5718835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8835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866" cy="992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F54BEB" w14:textId="77777777" w:rsidR="00C62ACF" w:rsidRDefault="00C62ACF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1D7190" w14:paraId="127562B5" w14:textId="77777777" w:rsidTr="001D7190">
        <w:tc>
          <w:tcPr>
            <w:tcW w:w="8497" w:type="dxa"/>
          </w:tcPr>
          <w:p w14:paraId="6684DF3F" w14:textId="17E18CAE" w:rsidR="001D7190" w:rsidRDefault="00104F31" w:rsidP="004D2A38">
            <w:pPr>
              <w:pStyle w:val="BodyText"/>
            </w:pPr>
            <w:r>
              <w:t>- Página de lista de alunos.</w:t>
            </w:r>
          </w:p>
        </w:tc>
      </w:tr>
    </w:tbl>
    <w:p w14:paraId="2011982D" w14:textId="77777777" w:rsidR="001D7190" w:rsidRPr="003B5A95" w:rsidRDefault="001D7190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"/>
        <w:gridCol w:w="2166"/>
        <w:gridCol w:w="1647"/>
        <w:gridCol w:w="981"/>
        <w:gridCol w:w="1139"/>
        <w:gridCol w:w="737"/>
        <w:gridCol w:w="1156"/>
      </w:tblGrid>
      <w:tr w:rsidR="00105A71" w:rsidRPr="00DE00EC" w14:paraId="6D7D2F00" w14:textId="77777777" w:rsidTr="00AA51F2">
        <w:tc>
          <w:tcPr>
            <w:tcW w:w="671" w:type="dxa"/>
          </w:tcPr>
          <w:p w14:paraId="5E07C59F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Num</w:t>
            </w:r>
          </w:p>
        </w:tc>
        <w:tc>
          <w:tcPr>
            <w:tcW w:w="2166" w:type="dxa"/>
          </w:tcPr>
          <w:p w14:paraId="6B354558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Nome</w:t>
            </w:r>
          </w:p>
        </w:tc>
        <w:tc>
          <w:tcPr>
            <w:tcW w:w="1647" w:type="dxa"/>
          </w:tcPr>
          <w:p w14:paraId="75B21FFA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981" w:type="dxa"/>
          </w:tcPr>
          <w:p w14:paraId="4D819FF2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Valores válidos</w:t>
            </w:r>
          </w:p>
        </w:tc>
        <w:tc>
          <w:tcPr>
            <w:tcW w:w="1139" w:type="dxa"/>
          </w:tcPr>
          <w:p w14:paraId="00E1F6F0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Formato</w:t>
            </w:r>
          </w:p>
        </w:tc>
        <w:tc>
          <w:tcPr>
            <w:tcW w:w="737" w:type="dxa"/>
          </w:tcPr>
          <w:p w14:paraId="77CAF780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Tipo</w:t>
            </w:r>
          </w:p>
        </w:tc>
        <w:tc>
          <w:tcPr>
            <w:tcW w:w="1156" w:type="dxa"/>
          </w:tcPr>
          <w:p w14:paraId="4085F10C" w14:textId="77777777" w:rsidR="001D7190" w:rsidRPr="00DE00EC" w:rsidRDefault="001D7190" w:rsidP="00C77F53">
            <w:pPr>
              <w:rPr>
                <w:b/>
                <w:bCs w:val="0"/>
                <w:sz w:val="20"/>
                <w:szCs w:val="20"/>
              </w:rPr>
            </w:pPr>
            <w:r w:rsidRPr="00DE00EC">
              <w:rPr>
                <w:b/>
                <w:bCs w:val="0"/>
                <w:sz w:val="20"/>
                <w:szCs w:val="20"/>
              </w:rPr>
              <w:t>Restrições</w:t>
            </w:r>
          </w:p>
        </w:tc>
      </w:tr>
      <w:tr w:rsidR="00AA51F2" w:rsidRPr="00DE00EC" w14:paraId="50F37E1C" w14:textId="77777777" w:rsidTr="00AA51F2">
        <w:tc>
          <w:tcPr>
            <w:tcW w:w="671" w:type="dxa"/>
          </w:tcPr>
          <w:p w14:paraId="76810470" w14:textId="0A7D5FFA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1</w:t>
            </w:r>
          </w:p>
        </w:tc>
        <w:tc>
          <w:tcPr>
            <w:tcW w:w="2166" w:type="dxa"/>
          </w:tcPr>
          <w:p w14:paraId="4E943D30" w14:textId="06D7BAB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Nome</w:t>
            </w:r>
          </w:p>
        </w:tc>
        <w:tc>
          <w:tcPr>
            <w:tcW w:w="1647" w:type="dxa"/>
          </w:tcPr>
          <w:p w14:paraId="27FC480F" w14:textId="1D229722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Nome do aluno</w:t>
            </w:r>
          </w:p>
        </w:tc>
        <w:tc>
          <w:tcPr>
            <w:tcW w:w="981" w:type="dxa"/>
          </w:tcPr>
          <w:p w14:paraId="14653753" w14:textId="530CC3F9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0A0836C2" w14:textId="2BC71262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78296E84" w14:textId="0F18F4CC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6881A713" w14:textId="4B73FC9E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783852E8" w14:textId="77777777" w:rsidTr="00AA51F2">
        <w:tc>
          <w:tcPr>
            <w:tcW w:w="671" w:type="dxa"/>
          </w:tcPr>
          <w:p w14:paraId="147878B4" w14:textId="3BAF105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2</w:t>
            </w:r>
          </w:p>
        </w:tc>
        <w:tc>
          <w:tcPr>
            <w:tcW w:w="2166" w:type="dxa"/>
          </w:tcPr>
          <w:p w14:paraId="6CBB5D24" w14:textId="4611C1E0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Idade</w:t>
            </w:r>
          </w:p>
        </w:tc>
        <w:tc>
          <w:tcPr>
            <w:tcW w:w="1647" w:type="dxa"/>
          </w:tcPr>
          <w:p w14:paraId="6AF1206B" w14:textId="32478F09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Idade do aluno</w:t>
            </w:r>
          </w:p>
        </w:tc>
        <w:tc>
          <w:tcPr>
            <w:tcW w:w="981" w:type="dxa"/>
          </w:tcPr>
          <w:p w14:paraId="3F7589E7" w14:textId="7E470BE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1B384574" w14:textId="069FBF1D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58CD2125" w14:textId="39735F20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507D7683" w14:textId="1A15332E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4957671A" w14:textId="77777777" w:rsidTr="00AA51F2">
        <w:tc>
          <w:tcPr>
            <w:tcW w:w="671" w:type="dxa"/>
          </w:tcPr>
          <w:p w14:paraId="438DE6C0" w14:textId="3A593C69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3</w:t>
            </w:r>
          </w:p>
        </w:tc>
        <w:tc>
          <w:tcPr>
            <w:tcW w:w="2166" w:type="dxa"/>
          </w:tcPr>
          <w:p w14:paraId="35DA1BC2" w14:textId="0C6F53AD" w:rsidR="00AA51F2" w:rsidRPr="00DE00EC" w:rsidRDefault="00AA51F2" w:rsidP="00AA51F2">
            <w:pPr>
              <w:rPr>
                <w:sz w:val="20"/>
                <w:szCs w:val="20"/>
                <w:lang w:val="en-US"/>
              </w:rPr>
            </w:pPr>
            <w:r w:rsidRPr="00DE00EC">
              <w:rPr>
                <w:sz w:val="20"/>
                <w:szCs w:val="20"/>
              </w:rPr>
              <w:t>Responsável</w:t>
            </w:r>
          </w:p>
        </w:tc>
        <w:tc>
          <w:tcPr>
            <w:tcW w:w="1647" w:type="dxa"/>
          </w:tcPr>
          <w:p w14:paraId="0B67AA4F" w14:textId="25E9CAEC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Responsável 01</w:t>
            </w:r>
          </w:p>
        </w:tc>
        <w:tc>
          <w:tcPr>
            <w:tcW w:w="981" w:type="dxa"/>
          </w:tcPr>
          <w:p w14:paraId="22FD6175" w14:textId="151A869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6D90874A" w14:textId="35AB2EC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5CA30E27" w14:textId="032F01F5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7662DA23" w14:textId="3D6AD02C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7E187733" w14:textId="77777777" w:rsidTr="00AA51F2">
        <w:tc>
          <w:tcPr>
            <w:tcW w:w="671" w:type="dxa"/>
          </w:tcPr>
          <w:p w14:paraId="71C1AA8D" w14:textId="45C0FC5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4</w:t>
            </w:r>
          </w:p>
        </w:tc>
        <w:tc>
          <w:tcPr>
            <w:tcW w:w="2166" w:type="dxa"/>
          </w:tcPr>
          <w:p w14:paraId="2DB8D591" w14:textId="179E0DC5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Responsável</w:t>
            </w:r>
          </w:p>
        </w:tc>
        <w:tc>
          <w:tcPr>
            <w:tcW w:w="1647" w:type="dxa"/>
          </w:tcPr>
          <w:p w14:paraId="26E5D659" w14:textId="258308D3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Responsável 02</w:t>
            </w:r>
          </w:p>
        </w:tc>
        <w:tc>
          <w:tcPr>
            <w:tcW w:w="981" w:type="dxa"/>
          </w:tcPr>
          <w:p w14:paraId="5A5CD06C" w14:textId="2EF63A5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35B4B300" w14:textId="3729754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7043D2D3" w14:textId="4C84CB75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74FBE1F5" w14:textId="1D7E16DB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568A94BC" w14:textId="77777777" w:rsidTr="00AA51F2">
        <w:tc>
          <w:tcPr>
            <w:tcW w:w="671" w:type="dxa"/>
          </w:tcPr>
          <w:p w14:paraId="4CAB7901" w14:textId="093F90C0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5</w:t>
            </w:r>
          </w:p>
        </w:tc>
        <w:tc>
          <w:tcPr>
            <w:tcW w:w="2166" w:type="dxa"/>
          </w:tcPr>
          <w:p w14:paraId="694E0203" w14:textId="66A0CA4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Turma</w:t>
            </w:r>
          </w:p>
        </w:tc>
        <w:tc>
          <w:tcPr>
            <w:tcW w:w="1647" w:type="dxa"/>
          </w:tcPr>
          <w:p w14:paraId="70B02772" w14:textId="417CC5E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Turma do aluno</w:t>
            </w:r>
          </w:p>
        </w:tc>
        <w:tc>
          <w:tcPr>
            <w:tcW w:w="981" w:type="dxa"/>
          </w:tcPr>
          <w:p w14:paraId="30E63202" w14:textId="6AC227E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0A19384B" w14:textId="3580DC93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04914641" w14:textId="2B9AB438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5440D725" w14:textId="69008063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75168352" w14:textId="77777777" w:rsidTr="00AA51F2">
        <w:tc>
          <w:tcPr>
            <w:tcW w:w="671" w:type="dxa"/>
          </w:tcPr>
          <w:p w14:paraId="563BDC1A" w14:textId="534A5112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6</w:t>
            </w:r>
          </w:p>
        </w:tc>
        <w:tc>
          <w:tcPr>
            <w:tcW w:w="2166" w:type="dxa"/>
          </w:tcPr>
          <w:p w14:paraId="5177BB2B" w14:textId="65150A16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Data de registro</w:t>
            </w:r>
          </w:p>
        </w:tc>
        <w:tc>
          <w:tcPr>
            <w:tcW w:w="1647" w:type="dxa"/>
          </w:tcPr>
          <w:p w14:paraId="795445C5" w14:textId="7330D311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Data de criação do aluno</w:t>
            </w:r>
          </w:p>
        </w:tc>
        <w:tc>
          <w:tcPr>
            <w:tcW w:w="981" w:type="dxa"/>
          </w:tcPr>
          <w:p w14:paraId="31059F03" w14:textId="331E34A7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3FB20716" w14:textId="28D6BFB7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2BC6BE65" w14:textId="5185892D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0282F5A6" w14:textId="0AEC57F2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Não</w:t>
            </w:r>
            <w:proofErr w:type="spellEnd"/>
            <w:r w:rsidRPr="00DE00E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  <w:tr w:rsidR="00AA51F2" w:rsidRPr="00DE00EC" w14:paraId="0C0CA9FC" w14:textId="77777777" w:rsidTr="00AA51F2">
        <w:tc>
          <w:tcPr>
            <w:tcW w:w="671" w:type="dxa"/>
          </w:tcPr>
          <w:p w14:paraId="261E4638" w14:textId="27F6952A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7</w:t>
            </w:r>
          </w:p>
        </w:tc>
        <w:tc>
          <w:tcPr>
            <w:tcW w:w="2166" w:type="dxa"/>
          </w:tcPr>
          <w:p w14:paraId="7278A596" w14:textId="39C53337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Busca</w:t>
            </w:r>
          </w:p>
        </w:tc>
        <w:tc>
          <w:tcPr>
            <w:tcW w:w="1647" w:type="dxa"/>
          </w:tcPr>
          <w:p w14:paraId="19756421" w14:textId="0724D9DB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 xml:space="preserve">Busca por </w:t>
            </w:r>
            <w:r w:rsidR="00D031BC">
              <w:rPr>
                <w:sz w:val="20"/>
                <w:szCs w:val="20"/>
              </w:rPr>
              <w:t>aluno</w:t>
            </w:r>
          </w:p>
        </w:tc>
        <w:tc>
          <w:tcPr>
            <w:tcW w:w="981" w:type="dxa"/>
          </w:tcPr>
          <w:p w14:paraId="478F0A8C" w14:textId="12CFCF0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1139" w:type="dxa"/>
          </w:tcPr>
          <w:p w14:paraId="55947E6A" w14:textId="49472EFE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Formato de texto</w:t>
            </w:r>
          </w:p>
        </w:tc>
        <w:tc>
          <w:tcPr>
            <w:tcW w:w="737" w:type="dxa"/>
          </w:tcPr>
          <w:p w14:paraId="3CC29561" w14:textId="4AE2971F" w:rsidR="00AA51F2" w:rsidRPr="00DE00EC" w:rsidRDefault="00AA51F2" w:rsidP="00AA51F2">
            <w:pPr>
              <w:rPr>
                <w:sz w:val="20"/>
                <w:szCs w:val="20"/>
              </w:rPr>
            </w:pPr>
            <w:r w:rsidRPr="00DE00EC">
              <w:rPr>
                <w:sz w:val="20"/>
                <w:szCs w:val="20"/>
              </w:rPr>
              <w:t>Caixa de texto</w:t>
            </w:r>
          </w:p>
        </w:tc>
        <w:tc>
          <w:tcPr>
            <w:tcW w:w="1156" w:type="dxa"/>
          </w:tcPr>
          <w:p w14:paraId="0FE98129" w14:textId="71CC59B9" w:rsidR="00AA51F2" w:rsidRPr="00DE00EC" w:rsidRDefault="00AA51F2" w:rsidP="00AA51F2">
            <w:pPr>
              <w:rPr>
                <w:sz w:val="20"/>
                <w:szCs w:val="20"/>
              </w:rPr>
            </w:pPr>
            <w:proofErr w:type="spellStart"/>
            <w:r w:rsidRPr="00DE00EC">
              <w:rPr>
                <w:sz w:val="20"/>
                <w:szCs w:val="20"/>
                <w:lang w:val="en-US"/>
              </w:rPr>
              <w:t>Editável</w:t>
            </w:r>
            <w:proofErr w:type="spellEnd"/>
          </w:p>
        </w:tc>
      </w:tr>
    </w:tbl>
    <w:p w14:paraId="5B2EF7D3" w14:textId="77777777" w:rsidR="001D7190" w:rsidRPr="003B5A95" w:rsidRDefault="001D7190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1D7190" w14:paraId="08FD797B" w14:textId="77777777" w:rsidTr="00C77F53">
        <w:tc>
          <w:tcPr>
            <w:tcW w:w="704" w:type="dxa"/>
          </w:tcPr>
          <w:p w14:paraId="33E64A6C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4C1D2E0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3AC39359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7BF88B1B" w14:textId="77777777" w:rsidR="001D7190" w:rsidRPr="002779E1" w:rsidRDefault="001D7190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DE00EC" w14:paraId="7A5D8A0A" w14:textId="77777777" w:rsidTr="00C77F53">
        <w:tc>
          <w:tcPr>
            <w:tcW w:w="704" w:type="dxa"/>
          </w:tcPr>
          <w:p w14:paraId="7F2A2218" w14:textId="2484395E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0E6AFEB0" w14:textId="1ABA0BDB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Ordem alfabética</w:t>
            </w:r>
          </w:p>
        </w:tc>
        <w:tc>
          <w:tcPr>
            <w:tcW w:w="3827" w:type="dxa"/>
          </w:tcPr>
          <w:p w14:paraId="39B9651A" w14:textId="5FEA5CBF" w:rsidR="00DE00EC" w:rsidRPr="001D7190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Ordena </w:t>
            </w:r>
            <w:r>
              <w:rPr>
                <w:sz w:val="22"/>
                <w:szCs w:val="22"/>
              </w:rPr>
              <w:t xml:space="preserve">os alunos </w:t>
            </w:r>
            <w:r w:rsidRPr="047B0915">
              <w:rPr>
                <w:sz w:val="22"/>
                <w:szCs w:val="22"/>
              </w:rPr>
              <w:t>por ondem alfabética</w:t>
            </w:r>
          </w:p>
        </w:tc>
        <w:tc>
          <w:tcPr>
            <w:tcW w:w="1556" w:type="dxa"/>
          </w:tcPr>
          <w:p w14:paraId="18687502" w14:textId="0FDF969B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DE00EC" w14:paraId="239002FF" w14:textId="77777777" w:rsidTr="00C77F53">
        <w:tc>
          <w:tcPr>
            <w:tcW w:w="704" w:type="dxa"/>
          </w:tcPr>
          <w:p w14:paraId="7185AA4D" w14:textId="40A7D90F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lastRenderedPageBreak/>
              <w:t>2</w:t>
            </w:r>
          </w:p>
        </w:tc>
        <w:tc>
          <w:tcPr>
            <w:tcW w:w="2410" w:type="dxa"/>
          </w:tcPr>
          <w:p w14:paraId="2FE331CD" w14:textId="4A08221A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Todos</w:t>
            </w:r>
          </w:p>
        </w:tc>
        <w:tc>
          <w:tcPr>
            <w:tcW w:w="3827" w:type="dxa"/>
          </w:tcPr>
          <w:p w14:paraId="39FA599E" w14:textId="2A7A2DB8" w:rsidR="00DE00EC" w:rsidRPr="001D7190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>os alunos</w:t>
            </w:r>
            <w:r w:rsidRPr="047B0915">
              <w:rPr>
                <w:sz w:val="22"/>
                <w:szCs w:val="22"/>
              </w:rPr>
              <w:t xml:space="preserve"> 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544CDB90" w14:textId="16193DE0" w:rsidR="00DE00EC" w:rsidRPr="002779E1" w:rsidRDefault="00DE00EC" w:rsidP="00DE00EC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DE00EC" w14:paraId="24FC590C" w14:textId="77777777" w:rsidTr="00C77F53">
        <w:tc>
          <w:tcPr>
            <w:tcW w:w="704" w:type="dxa"/>
          </w:tcPr>
          <w:p w14:paraId="2AFD2C1E" w14:textId="61676AB4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4D923651" w14:textId="6C3794DC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Pesquisar</w:t>
            </w:r>
          </w:p>
        </w:tc>
        <w:tc>
          <w:tcPr>
            <w:tcW w:w="3827" w:type="dxa"/>
          </w:tcPr>
          <w:p w14:paraId="7D3A9CD6" w14:textId="4C3C5FA1" w:rsidR="00DE00EC" w:rsidRPr="001D7190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>
              <w:rPr>
                <w:sz w:val="22"/>
                <w:szCs w:val="22"/>
              </w:rPr>
              <w:t>aluno</w:t>
            </w:r>
          </w:p>
        </w:tc>
        <w:tc>
          <w:tcPr>
            <w:tcW w:w="1556" w:type="dxa"/>
          </w:tcPr>
          <w:p w14:paraId="4C9FAEA9" w14:textId="432D8858" w:rsidR="00DE00EC" w:rsidRPr="002779E1" w:rsidRDefault="00DE00EC" w:rsidP="00DE00EC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DE00EC" w14:paraId="1676D8AD" w14:textId="77777777" w:rsidTr="00C77F53">
        <w:tc>
          <w:tcPr>
            <w:tcW w:w="704" w:type="dxa"/>
          </w:tcPr>
          <w:p w14:paraId="1A9EC22B" w14:textId="44D45E2D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578BB460" w14:textId="39CC65C0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Editar</w:t>
            </w:r>
          </w:p>
        </w:tc>
        <w:tc>
          <w:tcPr>
            <w:tcW w:w="3827" w:type="dxa"/>
          </w:tcPr>
          <w:p w14:paraId="2593AF07" w14:textId="51085C0C" w:rsidR="00DE00EC" w:rsidRPr="001D7190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aluno</w:t>
            </w:r>
          </w:p>
        </w:tc>
        <w:tc>
          <w:tcPr>
            <w:tcW w:w="1556" w:type="dxa"/>
          </w:tcPr>
          <w:p w14:paraId="2DAE6574" w14:textId="48C01785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DE00EC" w14:paraId="1E8CEE9A" w14:textId="77777777" w:rsidTr="00C77F53">
        <w:tc>
          <w:tcPr>
            <w:tcW w:w="704" w:type="dxa"/>
          </w:tcPr>
          <w:p w14:paraId="28D6D9BB" w14:textId="0C531705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556BB2F9" w14:textId="4AD717CB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Imprimir</w:t>
            </w:r>
          </w:p>
        </w:tc>
        <w:tc>
          <w:tcPr>
            <w:tcW w:w="3827" w:type="dxa"/>
          </w:tcPr>
          <w:p w14:paraId="1FBDE4B5" w14:textId="1E58ACFF" w:rsidR="00DE00EC" w:rsidRPr="001D7190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aluno específico</w:t>
            </w:r>
          </w:p>
        </w:tc>
        <w:tc>
          <w:tcPr>
            <w:tcW w:w="1556" w:type="dxa"/>
          </w:tcPr>
          <w:p w14:paraId="52FBBCF5" w14:textId="4AF16A88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DE00EC" w14:paraId="25CAB6D2" w14:textId="77777777" w:rsidTr="00C77F53">
        <w:tc>
          <w:tcPr>
            <w:tcW w:w="704" w:type="dxa"/>
          </w:tcPr>
          <w:p w14:paraId="116EF9CE" w14:textId="2A90D094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6971FDF2" w14:textId="1E62A741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</w:p>
        </w:tc>
        <w:tc>
          <w:tcPr>
            <w:tcW w:w="3827" w:type="dxa"/>
          </w:tcPr>
          <w:p w14:paraId="552809E6" w14:textId="2D285E22" w:rsidR="00DE00EC" w:rsidRPr="001D7190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aluno</w:t>
            </w:r>
          </w:p>
        </w:tc>
        <w:tc>
          <w:tcPr>
            <w:tcW w:w="1556" w:type="dxa"/>
          </w:tcPr>
          <w:p w14:paraId="7C10A65A" w14:textId="00AFFA26" w:rsidR="00DE00EC" w:rsidRPr="002779E1" w:rsidRDefault="00DE00EC" w:rsidP="00DE00E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10364AAA" w14:textId="7C640C50" w:rsidR="003960EB" w:rsidRPr="00B472EF" w:rsidRDefault="003960EB" w:rsidP="00BE453F">
      <w:pPr>
        <w:pStyle w:val="Heading1"/>
      </w:pPr>
      <w:r w:rsidRPr="00B472EF">
        <w:lastRenderedPageBreak/>
        <w:t xml:space="preserve">Interface de usuário: Página de </w:t>
      </w:r>
      <w:r>
        <w:t>aluno</w:t>
      </w:r>
    </w:p>
    <w:p w14:paraId="0DDB24E4" w14:textId="081014B2" w:rsidR="003960EB" w:rsidRPr="00B472EF" w:rsidRDefault="0082441E" w:rsidP="00BE453F">
      <w:pPr>
        <w:pStyle w:val="Heading2"/>
      </w:pPr>
      <w:r>
        <w:t>Layout</w:t>
      </w:r>
      <w:r w:rsidR="003960EB" w:rsidRPr="0024338D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960EB" w14:paraId="78545962" w14:textId="77777777" w:rsidTr="00C77F53">
        <w:tc>
          <w:tcPr>
            <w:tcW w:w="8497" w:type="dxa"/>
          </w:tcPr>
          <w:p w14:paraId="2B22FD18" w14:textId="01BEB150" w:rsidR="003960EB" w:rsidRDefault="00F36747" w:rsidP="004D2A38">
            <w:pPr>
              <w:pStyle w:val="BodyText"/>
            </w:pPr>
            <w:r w:rsidRPr="00F36747">
              <w:rPr>
                <w:noProof/>
              </w:rPr>
              <w:drawing>
                <wp:inline distT="0" distB="0" distL="0" distR="0" wp14:anchorId="0BA5076F" wp14:editId="2DDC9DB7">
                  <wp:extent cx="5239490" cy="5653377"/>
                  <wp:effectExtent l="0" t="0" r="0" b="5080"/>
                  <wp:docPr id="1834896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8964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462" cy="5659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5F25F" w14:textId="77777777" w:rsidR="003960EB" w:rsidRDefault="003960EB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960EB" w14:paraId="62958762" w14:textId="77777777" w:rsidTr="00C77F53">
        <w:tc>
          <w:tcPr>
            <w:tcW w:w="8497" w:type="dxa"/>
          </w:tcPr>
          <w:p w14:paraId="34600466" w14:textId="6628A33A" w:rsidR="003960EB" w:rsidRDefault="000730FB" w:rsidP="004D2A38">
            <w:pPr>
              <w:pStyle w:val="BodyText"/>
            </w:pPr>
            <w:r>
              <w:t xml:space="preserve"> - Não se aplica</w:t>
            </w:r>
          </w:p>
        </w:tc>
      </w:tr>
    </w:tbl>
    <w:p w14:paraId="1D779BA3" w14:textId="77777777" w:rsidR="003960EB" w:rsidRDefault="003960EB" w:rsidP="00BE453F">
      <w:pPr>
        <w:pStyle w:val="Heading2"/>
      </w:pPr>
      <w:r w:rsidRPr="003B5A95">
        <w:lastRenderedPageBreak/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4"/>
        <w:gridCol w:w="1658"/>
        <w:gridCol w:w="1658"/>
        <w:gridCol w:w="1030"/>
        <w:gridCol w:w="1380"/>
        <w:gridCol w:w="880"/>
        <w:gridCol w:w="1237"/>
      </w:tblGrid>
      <w:tr w:rsidR="000730FB" w:rsidRPr="00EB5D22" w14:paraId="2060EA44" w14:textId="77777777" w:rsidTr="00D25096">
        <w:trPr>
          <w:tblHeader/>
        </w:trPr>
        <w:tc>
          <w:tcPr>
            <w:tcW w:w="654" w:type="dxa"/>
          </w:tcPr>
          <w:p w14:paraId="1C10657D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Num</w:t>
            </w:r>
          </w:p>
        </w:tc>
        <w:tc>
          <w:tcPr>
            <w:tcW w:w="1658" w:type="dxa"/>
          </w:tcPr>
          <w:p w14:paraId="3C122A00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Nome</w:t>
            </w:r>
          </w:p>
        </w:tc>
        <w:tc>
          <w:tcPr>
            <w:tcW w:w="1658" w:type="dxa"/>
          </w:tcPr>
          <w:p w14:paraId="1FE227AE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Descrição</w:t>
            </w:r>
          </w:p>
        </w:tc>
        <w:tc>
          <w:tcPr>
            <w:tcW w:w="1030" w:type="dxa"/>
          </w:tcPr>
          <w:p w14:paraId="42190458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Valores válidos</w:t>
            </w:r>
          </w:p>
        </w:tc>
        <w:tc>
          <w:tcPr>
            <w:tcW w:w="1380" w:type="dxa"/>
          </w:tcPr>
          <w:p w14:paraId="54C87E68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Formato</w:t>
            </w:r>
          </w:p>
        </w:tc>
        <w:tc>
          <w:tcPr>
            <w:tcW w:w="880" w:type="dxa"/>
          </w:tcPr>
          <w:p w14:paraId="2AA63ED7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Tipo</w:t>
            </w:r>
          </w:p>
        </w:tc>
        <w:tc>
          <w:tcPr>
            <w:tcW w:w="1237" w:type="dxa"/>
          </w:tcPr>
          <w:p w14:paraId="46C57687" w14:textId="77777777" w:rsidR="000730FB" w:rsidRPr="00EB5D22" w:rsidRDefault="000730FB" w:rsidP="00D25096">
            <w:pPr>
              <w:rPr>
                <w:b/>
                <w:bCs w:val="0"/>
                <w:sz w:val="20"/>
                <w:szCs w:val="20"/>
              </w:rPr>
            </w:pPr>
            <w:r w:rsidRPr="00EB5D22">
              <w:rPr>
                <w:b/>
                <w:bCs w:val="0"/>
                <w:sz w:val="20"/>
                <w:szCs w:val="20"/>
              </w:rPr>
              <w:t>Restrições</w:t>
            </w:r>
          </w:p>
        </w:tc>
      </w:tr>
      <w:tr w:rsidR="000730FB" w:rsidRPr="00EB5D22" w14:paraId="39E08D5A" w14:textId="77777777" w:rsidTr="00D25096">
        <w:tc>
          <w:tcPr>
            <w:tcW w:w="654" w:type="dxa"/>
          </w:tcPr>
          <w:p w14:paraId="410808A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</w:t>
            </w:r>
          </w:p>
        </w:tc>
        <w:tc>
          <w:tcPr>
            <w:tcW w:w="1658" w:type="dxa"/>
          </w:tcPr>
          <w:p w14:paraId="6C4088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completo</w:t>
            </w:r>
          </w:p>
        </w:tc>
        <w:tc>
          <w:tcPr>
            <w:tcW w:w="1658" w:type="dxa"/>
          </w:tcPr>
          <w:p w14:paraId="02D082B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aluno</w:t>
            </w:r>
          </w:p>
        </w:tc>
        <w:tc>
          <w:tcPr>
            <w:tcW w:w="1030" w:type="dxa"/>
          </w:tcPr>
          <w:p w14:paraId="1432C7D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B2999D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06008F7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E8BF27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790856FE" w14:textId="77777777" w:rsidTr="00D25096">
        <w:tc>
          <w:tcPr>
            <w:tcW w:w="654" w:type="dxa"/>
          </w:tcPr>
          <w:p w14:paraId="769B874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</w:t>
            </w:r>
          </w:p>
        </w:tc>
        <w:tc>
          <w:tcPr>
            <w:tcW w:w="1658" w:type="dxa"/>
          </w:tcPr>
          <w:p w14:paraId="47A21AA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30E5E47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aluno</w:t>
            </w:r>
          </w:p>
        </w:tc>
        <w:tc>
          <w:tcPr>
            <w:tcW w:w="1030" w:type="dxa"/>
          </w:tcPr>
          <w:p w14:paraId="7E7A9AF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409811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24F5B33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0E8AB8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4E26958" w14:textId="77777777" w:rsidTr="00D25096">
        <w:tc>
          <w:tcPr>
            <w:tcW w:w="654" w:type="dxa"/>
          </w:tcPr>
          <w:p w14:paraId="4FFE340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</w:t>
            </w:r>
          </w:p>
        </w:tc>
        <w:tc>
          <w:tcPr>
            <w:tcW w:w="1658" w:type="dxa"/>
          </w:tcPr>
          <w:p w14:paraId="661EC92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Turma</w:t>
            </w:r>
          </w:p>
        </w:tc>
        <w:tc>
          <w:tcPr>
            <w:tcW w:w="1658" w:type="dxa"/>
          </w:tcPr>
          <w:p w14:paraId="4618E55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Turma do aluno</w:t>
            </w:r>
          </w:p>
        </w:tc>
        <w:tc>
          <w:tcPr>
            <w:tcW w:w="1030" w:type="dxa"/>
          </w:tcPr>
          <w:p w14:paraId="44232F9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4E4BC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261780C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EB51B3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137F50" w14:textId="77777777" w:rsidTr="00D25096">
        <w:tc>
          <w:tcPr>
            <w:tcW w:w="654" w:type="dxa"/>
          </w:tcPr>
          <w:p w14:paraId="6CF036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4</w:t>
            </w:r>
          </w:p>
        </w:tc>
        <w:tc>
          <w:tcPr>
            <w:tcW w:w="1658" w:type="dxa"/>
          </w:tcPr>
          <w:p w14:paraId="56713F2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</w:t>
            </w:r>
          </w:p>
        </w:tc>
        <w:tc>
          <w:tcPr>
            <w:tcW w:w="1658" w:type="dxa"/>
          </w:tcPr>
          <w:p w14:paraId="5190F8D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Nacionalidade do aluno</w:t>
            </w:r>
          </w:p>
        </w:tc>
        <w:tc>
          <w:tcPr>
            <w:tcW w:w="1030" w:type="dxa"/>
          </w:tcPr>
          <w:p w14:paraId="41A6132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B38FBC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42102B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1725A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388F0CF" w14:textId="77777777" w:rsidTr="00D25096">
        <w:tc>
          <w:tcPr>
            <w:tcW w:w="654" w:type="dxa"/>
          </w:tcPr>
          <w:p w14:paraId="0607E30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5</w:t>
            </w:r>
          </w:p>
        </w:tc>
        <w:tc>
          <w:tcPr>
            <w:tcW w:w="1658" w:type="dxa"/>
          </w:tcPr>
          <w:p w14:paraId="779E2C0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0A0C2599" w14:textId="77777777" w:rsidR="000730FB" w:rsidRPr="00EB5D22" w:rsidRDefault="000730FB" w:rsidP="00D25096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Estado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0F0B074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522AD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0E703D6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2F030B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751DA56" w14:textId="77777777" w:rsidTr="00D25096">
        <w:tc>
          <w:tcPr>
            <w:tcW w:w="654" w:type="dxa"/>
          </w:tcPr>
          <w:p w14:paraId="478B0E5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6</w:t>
            </w:r>
          </w:p>
        </w:tc>
        <w:tc>
          <w:tcPr>
            <w:tcW w:w="1658" w:type="dxa"/>
          </w:tcPr>
          <w:p w14:paraId="3CB2FC7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</w:t>
            </w:r>
          </w:p>
        </w:tc>
        <w:tc>
          <w:tcPr>
            <w:tcW w:w="1658" w:type="dxa"/>
          </w:tcPr>
          <w:p w14:paraId="398C7D0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Religião do aluno</w:t>
            </w:r>
          </w:p>
        </w:tc>
        <w:tc>
          <w:tcPr>
            <w:tcW w:w="1030" w:type="dxa"/>
          </w:tcPr>
          <w:p w14:paraId="5DA4816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B0537C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623A25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6BB91B1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5364F0E" w14:textId="77777777" w:rsidTr="00D25096">
        <w:tc>
          <w:tcPr>
            <w:tcW w:w="654" w:type="dxa"/>
          </w:tcPr>
          <w:p w14:paraId="5A31F51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7</w:t>
            </w:r>
          </w:p>
        </w:tc>
        <w:tc>
          <w:tcPr>
            <w:tcW w:w="1658" w:type="dxa"/>
          </w:tcPr>
          <w:p w14:paraId="4993BF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</w:t>
            </w:r>
          </w:p>
        </w:tc>
        <w:tc>
          <w:tcPr>
            <w:tcW w:w="1658" w:type="dxa"/>
          </w:tcPr>
          <w:p w14:paraId="4437DC9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Raça do aluno</w:t>
            </w:r>
          </w:p>
        </w:tc>
        <w:tc>
          <w:tcPr>
            <w:tcW w:w="1030" w:type="dxa"/>
          </w:tcPr>
          <w:p w14:paraId="2E175F3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1AD3F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7E649F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5597DA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550C939" w14:textId="77777777" w:rsidTr="00D25096">
        <w:tc>
          <w:tcPr>
            <w:tcW w:w="654" w:type="dxa"/>
          </w:tcPr>
          <w:p w14:paraId="0F8388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8</w:t>
            </w:r>
          </w:p>
        </w:tc>
        <w:tc>
          <w:tcPr>
            <w:tcW w:w="1658" w:type="dxa"/>
          </w:tcPr>
          <w:p w14:paraId="4414B9B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</w:t>
            </w:r>
          </w:p>
        </w:tc>
        <w:tc>
          <w:tcPr>
            <w:tcW w:w="1658" w:type="dxa"/>
          </w:tcPr>
          <w:p w14:paraId="6A25D40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nascimento do aluno</w:t>
            </w:r>
          </w:p>
        </w:tc>
        <w:tc>
          <w:tcPr>
            <w:tcW w:w="1030" w:type="dxa"/>
          </w:tcPr>
          <w:p w14:paraId="4844315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B25A8C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EC9A4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8B00F8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4DBD783" w14:textId="77777777" w:rsidTr="00D25096">
        <w:tc>
          <w:tcPr>
            <w:tcW w:w="654" w:type="dxa"/>
          </w:tcPr>
          <w:p w14:paraId="27444A0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9</w:t>
            </w:r>
          </w:p>
        </w:tc>
        <w:tc>
          <w:tcPr>
            <w:tcW w:w="1658" w:type="dxa"/>
          </w:tcPr>
          <w:p w14:paraId="01D7C7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4E1FA3D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aluno</w:t>
            </w:r>
          </w:p>
        </w:tc>
        <w:tc>
          <w:tcPr>
            <w:tcW w:w="1030" w:type="dxa"/>
          </w:tcPr>
          <w:p w14:paraId="2EDCC5F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6A3B6A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1A2EC4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250125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3CC018E" w14:textId="77777777" w:rsidTr="00D25096">
        <w:tc>
          <w:tcPr>
            <w:tcW w:w="654" w:type="dxa"/>
          </w:tcPr>
          <w:p w14:paraId="60E7A2D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10</w:t>
            </w:r>
          </w:p>
        </w:tc>
        <w:tc>
          <w:tcPr>
            <w:tcW w:w="1658" w:type="dxa"/>
          </w:tcPr>
          <w:p w14:paraId="315FF62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4973891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aluno</w:t>
            </w:r>
          </w:p>
        </w:tc>
        <w:tc>
          <w:tcPr>
            <w:tcW w:w="1030" w:type="dxa"/>
          </w:tcPr>
          <w:p w14:paraId="705F1D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BF807C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54E63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B4792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3E14F6D" w14:textId="77777777" w:rsidTr="00D25096">
        <w:tc>
          <w:tcPr>
            <w:tcW w:w="654" w:type="dxa"/>
          </w:tcPr>
          <w:p w14:paraId="3464825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11</w:t>
            </w:r>
          </w:p>
        </w:tc>
        <w:tc>
          <w:tcPr>
            <w:tcW w:w="1658" w:type="dxa"/>
          </w:tcPr>
          <w:p w14:paraId="0EE8668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</w:t>
            </w:r>
          </w:p>
        </w:tc>
        <w:tc>
          <w:tcPr>
            <w:tcW w:w="1658" w:type="dxa"/>
          </w:tcPr>
          <w:p w14:paraId="04B2CBC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do endereço do aluno</w:t>
            </w:r>
          </w:p>
        </w:tc>
        <w:tc>
          <w:tcPr>
            <w:tcW w:w="1030" w:type="dxa"/>
          </w:tcPr>
          <w:p w14:paraId="5A4026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6A091FD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7B18A30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B33F8E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9992318" w14:textId="77777777" w:rsidTr="00D25096">
        <w:tc>
          <w:tcPr>
            <w:tcW w:w="654" w:type="dxa"/>
          </w:tcPr>
          <w:p w14:paraId="45B0CC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12</w:t>
            </w:r>
          </w:p>
        </w:tc>
        <w:tc>
          <w:tcPr>
            <w:tcW w:w="1658" w:type="dxa"/>
          </w:tcPr>
          <w:p w14:paraId="2A9E9A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21956A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aluno</w:t>
            </w:r>
          </w:p>
        </w:tc>
        <w:tc>
          <w:tcPr>
            <w:tcW w:w="1030" w:type="dxa"/>
          </w:tcPr>
          <w:p w14:paraId="7C350C2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A20E5A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B17004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C7257A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0730FB" w:rsidRPr="00EB5D22" w14:paraId="59C5E7BE" w14:textId="77777777" w:rsidTr="00D25096">
        <w:tc>
          <w:tcPr>
            <w:tcW w:w="654" w:type="dxa"/>
          </w:tcPr>
          <w:p w14:paraId="52E4148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13</w:t>
            </w:r>
          </w:p>
        </w:tc>
        <w:tc>
          <w:tcPr>
            <w:tcW w:w="1658" w:type="dxa"/>
          </w:tcPr>
          <w:p w14:paraId="12F368F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1F0E85E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aluno</w:t>
            </w:r>
          </w:p>
        </w:tc>
        <w:tc>
          <w:tcPr>
            <w:tcW w:w="1030" w:type="dxa"/>
          </w:tcPr>
          <w:p w14:paraId="0B32BA6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4265EC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F0E01A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17635BD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D5C81B2" w14:textId="77777777" w:rsidTr="00D25096">
        <w:tc>
          <w:tcPr>
            <w:tcW w:w="654" w:type="dxa"/>
          </w:tcPr>
          <w:p w14:paraId="1858522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14</w:t>
            </w:r>
          </w:p>
        </w:tc>
        <w:tc>
          <w:tcPr>
            <w:tcW w:w="1658" w:type="dxa"/>
          </w:tcPr>
          <w:p w14:paraId="0F5515EA" w14:textId="77777777" w:rsidR="000730FB" w:rsidRPr="00EB5D22" w:rsidRDefault="000730FB" w:rsidP="00D25096">
            <w:pPr>
              <w:rPr>
                <w:sz w:val="20"/>
                <w:szCs w:val="20"/>
                <w:lang w:val="en-US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</w:p>
        </w:tc>
        <w:tc>
          <w:tcPr>
            <w:tcW w:w="1658" w:type="dxa"/>
          </w:tcPr>
          <w:p w14:paraId="4E3660C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  <w:lang w:val="en-US"/>
              </w:rPr>
              <w:t>CEP</w:t>
            </w:r>
            <w:r w:rsidRPr="00EB5D22">
              <w:rPr>
                <w:sz w:val="20"/>
                <w:szCs w:val="20"/>
              </w:rPr>
              <w:t xml:space="preserve"> do aluno</w:t>
            </w:r>
          </w:p>
        </w:tc>
        <w:tc>
          <w:tcPr>
            <w:tcW w:w="1030" w:type="dxa"/>
          </w:tcPr>
          <w:p w14:paraId="172AFFD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67A6B81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01F25A4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497D0CA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715FAC26" w14:textId="77777777" w:rsidTr="00D25096">
        <w:tc>
          <w:tcPr>
            <w:tcW w:w="654" w:type="dxa"/>
          </w:tcPr>
          <w:p w14:paraId="40E87EA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15</w:t>
            </w:r>
          </w:p>
        </w:tc>
        <w:tc>
          <w:tcPr>
            <w:tcW w:w="1658" w:type="dxa"/>
          </w:tcPr>
          <w:p w14:paraId="324EAEB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0F91A69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01</w:t>
            </w:r>
          </w:p>
        </w:tc>
        <w:tc>
          <w:tcPr>
            <w:tcW w:w="1030" w:type="dxa"/>
          </w:tcPr>
          <w:p w14:paraId="61B05E8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626FD9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0DB6B8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CBA47C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C21372" w14:textId="77777777" w:rsidTr="00D25096">
        <w:tc>
          <w:tcPr>
            <w:tcW w:w="654" w:type="dxa"/>
          </w:tcPr>
          <w:p w14:paraId="7E5C235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16</w:t>
            </w:r>
          </w:p>
        </w:tc>
        <w:tc>
          <w:tcPr>
            <w:tcW w:w="1658" w:type="dxa"/>
          </w:tcPr>
          <w:p w14:paraId="2FC5A6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4C9E49E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01</w:t>
            </w:r>
          </w:p>
        </w:tc>
        <w:tc>
          <w:tcPr>
            <w:tcW w:w="1030" w:type="dxa"/>
          </w:tcPr>
          <w:p w14:paraId="6F867E9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15B3F00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330C0FC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0C68AA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F709369" w14:textId="77777777" w:rsidTr="00D25096">
        <w:tc>
          <w:tcPr>
            <w:tcW w:w="654" w:type="dxa"/>
          </w:tcPr>
          <w:p w14:paraId="2F70A9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17</w:t>
            </w:r>
          </w:p>
        </w:tc>
        <w:tc>
          <w:tcPr>
            <w:tcW w:w="1658" w:type="dxa"/>
          </w:tcPr>
          <w:p w14:paraId="102CDA1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23B80F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01</w:t>
            </w:r>
          </w:p>
        </w:tc>
        <w:tc>
          <w:tcPr>
            <w:tcW w:w="1030" w:type="dxa"/>
          </w:tcPr>
          <w:p w14:paraId="67451A6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113A79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4A10CCC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18BE8D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B228ABE" w14:textId="77777777" w:rsidTr="00D25096">
        <w:tc>
          <w:tcPr>
            <w:tcW w:w="654" w:type="dxa"/>
          </w:tcPr>
          <w:p w14:paraId="4CD4276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18</w:t>
            </w:r>
          </w:p>
        </w:tc>
        <w:tc>
          <w:tcPr>
            <w:tcW w:w="1658" w:type="dxa"/>
          </w:tcPr>
          <w:p w14:paraId="01F823A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277BE4C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01</w:t>
            </w:r>
          </w:p>
        </w:tc>
        <w:tc>
          <w:tcPr>
            <w:tcW w:w="1030" w:type="dxa"/>
          </w:tcPr>
          <w:p w14:paraId="57057C5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8800DB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339B05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D3BD33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EFA82E6" w14:textId="77777777" w:rsidTr="00D25096">
        <w:tc>
          <w:tcPr>
            <w:tcW w:w="654" w:type="dxa"/>
          </w:tcPr>
          <w:p w14:paraId="573189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19</w:t>
            </w:r>
          </w:p>
        </w:tc>
        <w:tc>
          <w:tcPr>
            <w:tcW w:w="1658" w:type="dxa"/>
          </w:tcPr>
          <w:p w14:paraId="2281EF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6DD748C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01</w:t>
            </w:r>
          </w:p>
        </w:tc>
        <w:tc>
          <w:tcPr>
            <w:tcW w:w="1030" w:type="dxa"/>
          </w:tcPr>
          <w:p w14:paraId="770FE4B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7C531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23069F7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50210CF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FAAB224" w14:textId="77777777" w:rsidTr="00D25096">
        <w:tc>
          <w:tcPr>
            <w:tcW w:w="654" w:type="dxa"/>
          </w:tcPr>
          <w:p w14:paraId="0B7C630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20</w:t>
            </w:r>
          </w:p>
        </w:tc>
        <w:tc>
          <w:tcPr>
            <w:tcW w:w="1658" w:type="dxa"/>
          </w:tcPr>
          <w:p w14:paraId="3DEF191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18A19D1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01</w:t>
            </w:r>
          </w:p>
        </w:tc>
        <w:tc>
          <w:tcPr>
            <w:tcW w:w="1030" w:type="dxa"/>
          </w:tcPr>
          <w:p w14:paraId="0B14FF4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F924B4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 00000-0000</w:t>
            </w:r>
          </w:p>
        </w:tc>
        <w:tc>
          <w:tcPr>
            <w:tcW w:w="880" w:type="dxa"/>
          </w:tcPr>
          <w:p w14:paraId="6A5E4EE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F0721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176E4B" w14:textId="77777777" w:rsidTr="00D25096">
        <w:tc>
          <w:tcPr>
            <w:tcW w:w="654" w:type="dxa"/>
          </w:tcPr>
          <w:p w14:paraId="2280D1E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21</w:t>
            </w:r>
          </w:p>
        </w:tc>
        <w:tc>
          <w:tcPr>
            <w:tcW w:w="1658" w:type="dxa"/>
          </w:tcPr>
          <w:p w14:paraId="4301D8B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38E4EF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01</w:t>
            </w:r>
          </w:p>
        </w:tc>
        <w:tc>
          <w:tcPr>
            <w:tcW w:w="1030" w:type="dxa"/>
          </w:tcPr>
          <w:p w14:paraId="41D631F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146BD4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21D7EE4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3DD47C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4D612196" w14:textId="77777777" w:rsidTr="00D25096">
        <w:tc>
          <w:tcPr>
            <w:tcW w:w="654" w:type="dxa"/>
          </w:tcPr>
          <w:p w14:paraId="1CEEF4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22</w:t>
            </w:r>
          </w:p>
        </w:tc>
        <w:tc>
          <w:tcPr>
            <w:tcW w:w="1658" w:type="dxa"/>
          </w:tcPr>
          <w:p w14:paraId="1621415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14D4913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01</w:t>
            </w:r>
          </w:p>
        </w:tc>
        <w:tc>
          <w:tcPr>
            <w:tcW w:w="1030" w:type="dxa"/>
          </w:tcPr>
          <w:p w14:paraId="39D44A1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02C37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B68FB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57B7C6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715F5B1" w14:textId="77777777" w:rsidTr="00D25096">
        <w:tc>
          <w:tcPr>
            <w:tcW w:w="654" w:type="dxa"/>
          </w:tcPr>
          <w:p w14:paraId="225255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23</w:t>
            </w:r>
          </w:p>
        </w:tc>
        <w:tc>
          <w:tcPr>
            <w:tcW w:w="1658" w:type="dxa"/>
          </w:tcPr>
          <w:p w14:paraId="4BB9338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1AFACE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01</w:t>
            </w:r>
          </w:p>
        </w:tc>
        <w:tc>
          <w:tcPr>
            <w:tcW w:w="1030" w:type="dxa"/>
          </w:tcPr>
          <w:p w14:paraId="22DDA6D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C5610F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CD5E0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421932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5E163B5" w14:textId="77777777" w:rsidTr="00D25096">
        <w:tc>
          <w:tcPr>
            <w:tcW w:w="654" w:type="dxa"/>
          </w:tcPr>
          <w:p w14:paraId="707F2A3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24</w:t>
            </w:r>
          </w:p>
        </w:tc>
        <w:tc>
          <w:tcPr>
            <w:tcW w:w="1658" w:type="dxa"/>
          </w:tcPr>
          <w:p w14:paraId="5983728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22CE34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01</w:t>
            </w:r>
          </w:p>
        </w:tc>
        <w:tc>
          <w:tcPr>
            <w:tcW w:w="1030" w:type="dxa"/>
          </w:tcPr>
          <w:p w14:paraId="5BBB7C8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42A5D98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6F96111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6B1B6AE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4C4C0C5" w14:textId="77777777" w:rsidTr="00D25096">
        <w:tc>
          <w:tcPr>
            <w:tcW w:w="654" w:type="dxa"/>
          </w:tcPr>
          <w:p w14:paraId="02BAE25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25</w:t>
            </w:r>
          </w:p>
        </w:tc>
        <w:tc>
          <w:tcPr>
            <w:tcW w:w="1658" w:type="dxa"/>
          </w:tcPr>
          <w:p w14:paraId="568AA17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1F6114F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01</w:t>
            </w:r>
          </w:p>
        </w:tc>
        <w:tc>
          <w:tcPr>
            <w:tcW w:w="1030" w:type="dxa"/>
          </w:tcPr>
          <w:p w14:paraId="6A6F3F0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8D282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EF7A5E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DA597F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0730FB" w:rsidRPr="00EB5D22" w14:paraId="19242364" w14:textId="77777777" w:rsidTr="00D25096">
        <w:tc>
          <w:tcPr>
            <w:tcW w:w="654" w:type="dxa"/>
          </w:tcPr>
          <w:p w14:paraId="2B2402B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lastRenderedPageBreak/>
              <w:t>26</w:t>
            </w:r>
          </w:p>
        </w:tc>
        <w:tc>
          <w:tcPr>
            <w:tcW w:w="1658" w:type="dxa"/>
          </w:tcPr>
          <w:p w14:paraId="1F88BBF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5BA091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01</w:t>
            </w:r>
          </w:p>
        </w:tc>
        <w:tc>
          <w:tcPr>
            <w:tcW w:w="1030" w:type="dxa"/>
          </w:tcPr>
          <w:p w14:paraId="39F71AF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7D2944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48F4F1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8DB1E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4CFC9189" w14:textId="77777777" w:rsidTr="00D25096">
        <w:tc>
          <w:tcPr>
            <w:tcW w:w="654" w:type="dxa"/>
          </w:tcPr>
          <w:p w14:paraId="1A6E784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27</w:t>
            </w:r>
          </w:p>
        </w:tc>
        <w:tc>
          <w:tcPr>
            <w:tcW w:w="1658" w:type="dxa"/>
          </w:tcPr>
          <w:p w14:paraId="1B08806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3031BB2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01</w:t>
            </w:r>
          </w:p>
        </w:tc>
        <w:tc>
          <w:tcPr>
            <w:tcW w:w="1030" w:type="dxa"/>
          </w:tcPr>
          <w:p w14:paraId="7EE52CD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8F723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7C274EE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B0B565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72449AE" w14:textId="77777777" w:rsidTr="00D25096">
        <w:tc>
          <w:tcPr>
            <w:tcW w:w="654" w:type="dxa"/>
          </w:tcPr>
          <w:p w14:paraId="1068229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28</w:t>
            </w:r>
          </w:p>
        </w:tc>
        <w:tc>
          <w:tcPr>
            <w:tcW w:w="1658" w:type="dxa"/>
          </w:tcPr>
          <w:p w14:paraId="0604C5D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0025A22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01</w:t>
            </w:r>
          </w:p>
        </w:tc>
        <w:tc>
          <w:tcPr>
            <w:tcW w:w="1030" w:type="dxa"/>
          </w:tcPr>
          <w:p w14:paraId="3ECB0AC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0E699F9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051BE1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19B385E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7904D50" w14:textId="77777777" w:rsidTr="00D25096">
        <w:tc>
          <w:tcPr>
            <w:tcW w:w="654" w:type="dxa"/>
          </w:tcPr>
          <w:p w14:paraId="662B677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29</w:t>
            </w:r>
          </w:p>
        </w:tc>
        <w:tc>
          <w:tcPr>
            <w:tcW w:w="1658" w:type="dxa"/>
          </w:tcPr>
          <w:p w14:paraId="2A2DE0A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3D0F5F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01</w:t>
            </w:r>
          </w:p>
        </w:tc>
        <w:tc>
          <w:tcPr>
            <w:tcW w:w="1030" w:type="dxa"/>
          </w:tcPr>
          <w:p w14:paraId="11CF714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E39074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CD93D3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50EE5B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523FDCC" w14:textId="77777777" w:rsidTr="00D25096">
        <w:tc>
          <w:tcPr>
            <w:tcW w:w="654" w:type="dxa"/>
          </w:tcPr>
          <w:p w14:paraId="25F2E51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30</w:t>
            </w:r>
          </w:p>
        </w:tc>
        <w:tc>
          <w:tcPr>
            <w:tcW w:w="1658" w:type="dxa"/>
          </w:tcPr>
          <w:p w14:paraId="724C1DF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6D27634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01</w:t>
            </w:r>
          </w:p>
        </w:tc>
        <w:tc>
          <w:tcPr>
            <w:tcW w:w="1030" w:type="dxa"/>
          </w:tcPr>
          <w:p w14:paraId="1B196C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96410C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EE4E84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EAEDB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2D2EE77" w14:textId="77777777" w:rsidTr="00D25096">
        <w:tc>
          <w:tcPr>
            <w:tcW w:w="654" w:type="dxa"/>
          </w:tcPr>
          <w:p w14:paraId="60CC4CD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658" w:type="dxa"/>
          </w:tcPr>
          <w:p w14:paraId="18AD4DE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Nome </w:t>
            </w:r>
          </w:p>
        </w:tc>
        <w:tc>
          <w:tcPr>
            <w:tcW w:w="1658" w:type="dxa"/>
          </w:tcPr>
          <w:p w14:paraId="4B92FA7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Nome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09FE67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158923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DEED41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E4AB3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569CD54" w14:textId="77777777" w:rsidTr="00D25096">
        <w:tc>
          <w:tcPr>
            <w:tcW w:w="654" w:type="dxa"/>
          </w:tcPr>
          <w:p w14:paraId="4112FAC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658" w:type="dxa"/>
          </w:tcPr>
          <w:p w14:paraId="102CBE2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</w:t>
            </w:r>
          </w:p>
        </w:tc>
        <w:tc>
          <w:tcPr>
            <w:tcW w:w="1658" w:type="dxa"/>
          </w:tcPr>
          <w:p w14:paraId="1F87A7A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Data de nascimento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238529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35C5544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Formato </w:t>
            </w:r>
            <w:proofErr w:type="spellStart"/>
            <w:r w:rsidRPr="00EB5D22">
              <w:rPr>
                <w:sz w:val="20"/>
                <w:szCs w:val="20"/>
              </w:rPr>
              <w:t>dd</w:t>
            </w:r>
            <w:proofErr w:type="spellEnd"/>
            <w:r w:rsidRPr="00EB5D22">
              <w:rPr>
                <w:sz w:val="20"/>
                <w:szCs w:val="20"/>
              </w:rPr>
              <w:t>/mm/</w:t>
            </w:r>
            <w:proofErr w:type="spellStart"/>
            <w:r w:rsidRPr="00EB5D22">
              <w:rPr>
                <w:sz w:val="20"/>
                <w:szCs w:val="20"/>
              </w:rPr>
              <w:t>aaaa</w:t>
            </w:r>
            <w:proofErr w:type="spellEnd"/>
          </w:p>
        </w:tc>
        <w:tc>
          <w:tcPr>
            <w:tcW w:w="880" w:type="dxa"/>
          </w:tcPr>
          <w:p w14:paraId="6E3F176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0572EFE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465472A" w14:textId="77777777" w:rsidTr="00D25096">
        <w:tc>
          <w:tcPr>
            <w:tcW w:w="654" w:type="dxa"/>
          </w:tcPr>
          <w:p w14:paraId="66F6DEA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658" w:type="dxa"/>
          </w:tcPr>
          <w:p w14:paraId="27C80C3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</w:t>
            </w:r>
          </w:p>
        </w:tc>
        <w:tc>
          <w:tcPr>
            <w:tcW w:w="1658" w:type="dxa"/>
          </w:tcPr>
          <w:p w14:paraId="4089CDF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Relacionamento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1AF156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4D4213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Formato </w:t>
            </w:r>
            <w:proofErr w:type="gramStart"/>
            <w:r>
              <w:rPr>
                <w:sz w:val="20"/>
                <w:szCs w:val="20"/>
              </w:rPr>
              <w:t>de  texto</w:t>
            </w:r>
            <w:proofErr w:type="gramEnd"/>
          </w:p>
        </w:tc>
        <w:tc>
          <w:tcPr>
            <w:tcW w:w="880" w:type="dxa"/>
          </w:tcPr>
          <w:p w14:paraId="490B72A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5739830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957B81D" w14:textId="77777777" w:rsidTr="00D25096">
        <w:tc>
          <w:tcPr>
            <w:tcW w:w="654" w:type="dxa"/>
          </w:tcPr>
          <w:p w14:paraId="4C67EE0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658" w:type="dxa"/>
          </w:tcPr>
          <w:p w14:paraId="4A22446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</w:t>
            </w:r>
          </w:p>
        </w:tc>
        <w:tc>
          <w:tcPr>
            <w:tcW w:w="1658" w:type="dxa"/>
          </w:tcPr>
          <w:p w14:paraId="1FA5F09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CPF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C0AAE6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00D1D3C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000.000.000-00</w:t>
            </w:r>
          </w:p>
        </w:tc>
        <w:tc>
          <w:tcPr>
            <w:tcW w:w="880" w:type="dxa"/>
          </w:tcPr>
          <w:p w14:paraId="0CB646C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7C5C65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40983F46" w14:textId="77777777" w:rsidTr="00D25096">
        <w:tc>
          <w:tcPr>
            <w:tcW w:w="654" w:type="dxa"/>
          </w:tcPr>
          <w:p w14:paraId="053EF5E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658" w:type="dxa"/>
          </w:tcPr>
          <w:p w14:paraId="5B6D19D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</w:t>
            </w:r>
          </w:p>
        </w:tc>
        <w:tc>
          <w:tcPr>
            <w:tcW w:w="1658" w:type="dxa"/>
          </w:tcPr>
          <w:p w14:paraId="0385A61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RG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3941E81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072BB5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00.000.000</w:t>
            </w:r>
          </w:p>
        </w:tc>
        <w:tc>
          <w:tcPr>
            <w:tcW w:w="880" w:type="dxa"/>
          </w:tcPr>
          <w:p w14:paraId="3C89B66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A28217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D259D15" w14:textId="77777777" w:rsidTr="00D25096">
        <w:tc>
          <w:tcPr>
            <w:tcW w:w="654" w:type="dxa"/>
          </w:tcPr>
          <w:p w14:paraId="2BC03BF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658" w:type="dxa"/>
          </w:tcPr>
          <w:p w14:paraId="08CA57C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</w:t>
            </w:r>
          </w:p>
        </w:tc>
        <w:tc>
          <w:tcPr>
            <w:tcW w:w="1658" w:type="dxa"/>
          </w:tcPr>
          <w:p w14:paraId="5595C18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Telefone de contato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D2E7B9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2B48FD8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00 00000-0000</w:t>
            </w:r>
          </w:p>
        </w:tc>
        <w:tc>
          <w:tcPr>
            <w:tcW w:w="880" w:type="dxa"/>
          </w:tcPr>
          <w:p w14:paraId="2A3295E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1ACCC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1F640AEF" w14:textId="77777777" w:rsidTr="00D25096">
        <w:tc>
          <w:tcPr>
            <w:tcW w:w="654" w:type="dxa"/>
          </w:tcPr>
          <w:p w14:paraId="7707E7A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</w:t>
            </w:r>
          </w:p>
        </w:tc>
        <w:tc>
          <w:tcPr>
            <w:tcW w:w="1658" w:type="dxa"/>
          </w:tcPr>
          <w:p w14:paraId="054EADEA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</w:t>
            </w:r>
          </w:p>
        </w:tc>
        <w:tc>
          <w:tcPr>
            <w:tcW w:w="1658" w:type="dxa"/>
          </w:tcPr>
          <w:p w14:paraId="36729EF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E-mail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649ED2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D1B050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09D731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354985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349E786B" w14:textId="77777777" w:rsidTr="00D25096">
        <w:tc>
          <w:tcPr>
            <w:tcW w:w="654" w:type="dxa"/>
          </w:tcPr>
          <w:p w14:paraId="5C042C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</w:p>
        </w:tc>
        <w:tc>
          <w:tcPr>
            <w:tcW w:w="1658" w:type="dxa"/>
          </w:tcPr>
          <w:p w14:paraId="2729DF0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</w:t>
            </w:r>
          </w:p>
        </w:tc>
        <w:tc>
          <w:tcPr>
            <w:tcW w:w="1658" w:type="dxa"/>
          </w:tcPr>
          <w:p w14:paraId="0C5E635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Cidade de residência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1C16D3B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32C58AD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F6B649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35FFE26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7044719" w14:textId="77777777" w:rsidTr="00D25096">
        <w:tc>
          <w:tcPr>
            <w:tcW w:w="654" w:type="dxa"/>
          </w:tcPr>
          <w:p w14:paraId="3E7E6E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39</w:t>
            </w:r>
          </w:p>
        </w:tc>
        <w:tc>
          <w:tcPr>
            <w:tcW w:w="1658" w:type="dxa"/>
          </w:tcPr>
          <w:p w14:paraId="13593F4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</w:t>
            </w:r>
          </w:p>
        </w:tc>
        <w:tc>
          <w:tcPr>
            <w:tcW w:w="1658" w:type="dxa"/>
          </w:tcPr>
          <w:p w14:paraId="61DC99E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Endereço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709CF7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7E6A100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45F5D50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2FA4A6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5DA5C1F6" w14:textId="77777777" w:rsidTr="00D25096">
        <w:tc>
          <w:tcPr>
            <w:tcW w:w="654" w:type="dxa"/>
          </w:tcPr>
          <w:p w14:paraId="5A287E7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</w:t>
            </w:r>
          </w:p>
        </w:tc>
        <w:tc>
          <w:tcPr>
            <w:tcW w:w="1658" w:type="dxa"/>
          </w:tcPr>
          <w:p w14:paraId="5E87CFA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</w:t>
            </w:r>
          </w:p>
        </w:tc>
        <w:tc>
          <w:tcPr>
            <w:tcW w:w="1658" w:type="dxa"/>
          </w:tcPr>
          <w:p w14:paraId="1B3522C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 da rua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083736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DEFD5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-</w:t>
            </w:r>
          </w:p>
        </w:tc>
        <w:tc>
          <w:tcPr>
            <w:tcW w:w="880" w:type="dxa"/>
          </w:tcPr>
          <w:p w14:paraId="64D491A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9E47D3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B150415" w14:textId="77777777" w:rsidTr="00D25096">
        <w:tc>
          <w:tcPr>
            <w:tcW w:w="654" w:type="dxa"/>
          </w:tcPr>
          <w:p w14:paraId="3B0EDFAC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</w:t>
            </w:r>
          </w:p>
        </w:tc>
        <w:tc>
          <w:tcPr>
            <w:tcW w:w="1658" w:type="dxa"/>
          </w:tcPr>
          <w:p w14:paraId="44A7932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</w:t>
            </w:r>
          </w:p>
        </w:tc>
        <w:tc>
          <w:tcPr>
            <w:tcW w:w="1658" w:type="dxa"/>
          </w:tcPr>
          <w:p w14:paraId="6BC494C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Complemento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6F8BB7A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E11987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641432B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5E9F2D0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não Obrigatório</w:t>
            </w:r>
          </w:p>
        </w:tc>
      </w:tr>
      <w:tr w:rsidR="000730FB" w:rsidRPr="00EB5D22" w14:paraId="733AA953" w14:textId="77777777" w:rsidTr="00D25096">
        <w:tc>
          <w:tcPr>
            <w:tcW w:w="654" w:type="dxa"/>
          </w:tcPr>
          <w:p w14:paraId="604A707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</w:t>
            </w:r>
          </w:p>
        </w:tc>
        <w:tc>
          <w:tcPr>
            <w:tcW w:w="1658" w:type="dxa"/>
          </w:tcPr>
          <w:p w14:paraId="22C9997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</w:t>
            </w:r>
          </w:p>
        </w:tc>
        <w:tc>
          <w:tcPr>
            <w:tcW w:w="1658" w:type="dxa"/>
          </w:tcPr>
          <w:p w14:paraId="2B10427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Bairro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29D2B4D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137034E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52AA86D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7303C8C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2A35BE18" w14:textId="77777777" w:rsidTr="00D25096">
        <w:tc>
          <w:tcPr>
            <w:tcW w:w="654" w:type="dxa"/>
          </w:tcPr>
          <w:p w14:paraId="2C7EBAF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</w:t>
            </w:r>
          </w:p>
        </w:tc>
        <w:tc>
          <w:tcPr>
            <w:tcW w:w="1658" w:type="dxa"/>
          </w:tcPr>
          <w:p w14:paraId="14D8035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</w:t>
            </w:r>
          </w:p>
        </w:tc>
        <w:tc>
          <w:tcPr>
            <w:tcW w:w="1658" w:type="dxa"/>
          </w:tcPr>
          <w:p w14:paraId="3E0486A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Estado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4EAFA0E5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42BC494F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</w:t>
            </w:r>
          </w:p>
        </w:tc>
        <w:tc>
          <w:tcPr>
            <w:tcW w:w="880" w:type="dxa"/>
          </w:tcPr>
          <w:p w14:paraId="4C55268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seleção</w:t>
            </w:r>
          </w:p>
        </w:tc>
        <w:tc>
          <w:tcPr>
            <w:tcW w:w="1237" w:type="dxa"/>
          </w:tcPr>
          <w:p w14:paraId="79B4DAA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0B780D49" w14:textId="77777777" w:rsidTr="00D25096">
        <w:tc>
          <w:tcPr>
            <w:tcW w:w="654" w:type="dxa"/>
          </w:tcPr>
          <w:p w14:paraId="6ACA6ED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</w:t>
            </w:r>
          </w:p>
        </w:tc>
        <w:tc>
          <w:tcPr>
            <w:tcW w:w="1658" w:type="dxa"/>
          </w:tcPr>
          <w:p w14:paraId="730A286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</w:t>
            </w:r>
          </w:p>
        </w:tc>
        <w:tc>
          <w:tcPr>
            <w:tcW w:w="1658" w:type="dxa"/>
          </w:tcPr>
          <w:p w14:paraId="67BE025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CEP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7F6D941B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Números</w:t>
            </w:r>
          </w:p>
        </w:tc>
        <w:tc>
          <w:tcPr>
            <w:tcW w:w="1380" w:type="dxa"/>
          </w:tcPr>
          <w:p w14:paraId="29D7C65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00000-000</w:t>
            </w:r>
          </w:p>
        </w:tc>
        <w:tc>
          <w:tcPr>
            <w:tcW w:w="880" w:type="dxa"/>
          </w:tcPr>
          <w:p w14:paraId="55E1059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 xml:space="preserve">Caixa de </w:t>
            </w:r>
            <w:r>
              <w:rPr>
                <w:sz w:val="20"/>
                <w:szCs w:val="20"/>
              </w:rPr>
              <w:t>texto</w:t>
            </w:r>
          </w:p>
        </w:tc>
        <w:tc>
          <w:tcPr>
            <w:tcW w:w="1237" w:type="dxa"/>
          </w:tcPr>
          <w:p w14:paraId="34A07A1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BAA3128" w14:textId="77777777" w:rsidTr="00D25096">
        <w:tc>
          <w:tcPr>
            <w:tcW w:w="654" w:type="dxa"/>
          </w:tcPr>
          <w:p w14:paraId="17A26F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</w:t>
            </w:r>
          </w:p>
        </w:tc>
        <w:tc>
          <w:tcPr>
            <w:tcW w:w="1658" w:type="dxa"/>
          </w:tcPr>
          <w:p w14:paraId="4DADB39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</w:t>
            </w:r>
          </w:p>
        </w:tc>
        <w:tc>
          <w:tcPr>
            <w:tcW w:w="1658" w:type="dxa"/>
          </w:tcPr>
          <w:p w14:paraId="1BCF7A6E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Profissão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19887E2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53A1AC3D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7C597068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0E3A3FB1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  <w:tr w:rsidR="000730FB" w:rsidRPr="00EB5D22" w14:paraId="6E65690A" w14:textId="77777777" w:rsidTr="00D25096">
        <w:tc>
          <w:tcPr>
            <w:tcW w:w="654" w:type="dxa"/>
          </w:tcPr>
          <w:p w14:paraId="7B2CACC9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</w:t>
            </w:r>
          </w:p>
        </w:tc>
        <w:tc>
          <w:tcPr>
            <w:tcW w:w="1658" w:type="dxa"/>
          </w:tcPr>
          <w:p w14:paraId="7BED9287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</w:t>
            </w:r>
          </w:p>
        </w:tc>
        <w:tc>
          <w:tcPr>
            <w:tcW w:w="1658" w:type="dxa"/>
          </w:tcPr>
          <w:p w14:paraId="641B3A7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Empresa do responsável 0</w:t>
            </w:r>
            <w:r>
              <w:rPr>
                <w:sz w:val="20"/>
                <w:szCs w:val="20"/>
              </w:rPr>
              <w:t>2</w:t>
            </w:r>
          </w:p>
        </w:tc>
        <w:tc>
          <w:tcPr>
            <w:tcW w:w="1030" w:type="dxa"/>
          </w:tcPr>
          <w:p w14:paraId="039E6643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Texto</w:t>
            </w:r>
          </w:p>
        </w:tc>
        <w:tc>
          <w:tcPr>
            <w:tcW w:w="1380" w:type="dxa"/>
          </w:tcPr>
          <w:p w14:paraId="6EC5BDF4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Formato de texto com no máximo 45 caracteres</w:t>
            </w:r>
          </w:p>
        </w:tc>
        <w:tc>
          <w:tcPr>
            <w:tcW w:w="880" w:type="dxa"/>
          </w:tcPr>
          <w:p w14:paraId="33151A8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Caixa de texto</w:t>
            </w:r>
          </w:p>
        </w:tc>
        <w:tc>
          <w:tcPr>
            <w:tcW w:w="1237" w:type="dxa"/>
          </w:tcPr>
          <w:p w14:paraId="4BA75B46" w14:textId="77777777" w:rsidR="000730FB" w:rsidRPr="00EB5D22" w:rsidRDefault="000730FB" w:rsidP="00D25096">
            <w:pPr>
              <w:rPr>
                <w:sz w:val="20"/>
                <w:szCs w:val="20"/>
              </w:rPr>
            </w:pPr>
            <w:r w:rsidRPr="00EB5D22">
              <w:rPr>
                <w:sz w:val="20"/>
                <w:szCs w:val="20"/>
              </w:rPr>
              <w:t>Editável e Obrigatório</w:t>
            </w:r>
          </w:p>
        </w:tc>
      </w:tr>
    </w:tbl>
    <w:p w14:paraId="059DC5F4" w14:textId="77777777" w:rsidR="003960EB" w:rsidRPr="003B5A95" w:rsidRDefault="003960EB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960EB" w14:paraId="46073D1E" w14:textId="77777777" w:rsidTr="00C77F53">
        <w:tc>
          <w:tcPr>
            <w:tcW w:w="704" w:type="dxa"/>
          </w:tcPr>
          <w:p w14:paraId="10BFC8E8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88B26A7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D569B3F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7E8EC422" w14:textId="77777777" w:rsidR="003960EB" w:rsidRPr="002779E1" w:rsidRDefault="003960EB" w:rsidP="00C77F53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0561A3" w14:paraId="69311D41" w14:textId="77777777" w:rsidTr="00C77F53">
        <w:tc>
          <w:tcPr>
            <w:tcW w:w="704" w:type="dxa"/>
          </w:tcPr>
          <w:p w14:paraId="1EC08FFA" w14:textId="77777777" w:rsidR="000561A3" w:rsidRPr="002779E1" w:rsidRDefault="000561A3" w:rsidP="000561A3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C6028C2" w14:textId="24F14D64" w:rsidR="000561A3" w:rsidRPr="002779E1" w:rsidRDefault="000730FB" w:rsidP="000561A3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Atualizar</w:t>
            </w:r>
          </w:p>
        </w:tc>
        <w:tc>
          <w:tcPr>
            <w:tcW w:w="3827" w:type="dxa"/>
          </w:tcPr>
          <w:p w14:paraId="70088A7E" w14:textId="6CA51884" w:rsidR="000561A3" w:rsidRPr="002779E1" w:rsidRDefault="000730FB" w:rsidP="000561A3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Atualiza as</w:t>
            </w:r>
            <w:r w:rsidR="000561A3" w:rsidRPr="001D7190">
              <w:rPr>
                <w:sz w:val="22"/>
                <w:szCs w:val="22"/>
              </w:rPr>
              <w:t xml:space="preserve"> informações de aluno pré-cadastrado</w:t>
            </w:r>
          </w:p>
        </w:tc>
        <w:tc>
          <w:tcPr>
            <w:tcW w:w="1556" w:type="dxa"/>
          </w:tcPr>
          <w:p w14:paraId="12B5F2D2" w14:textId="77777777" w:rsidR="000561A3" w:rsidRPr="002779E1" w:rsidRDefault="000561A3" w:rsidP="000561A3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  <w:tr w:rsidR="0060540A" w14:paraId="69AF1E82" w14:textId="77777777" w:rsidTr="00C77F53">
        <w:tc>
          <w:tcPr>
            <w:tcW w:w="704" w:type="dxa"/>
          </w:tcPr>
          <w:p w14:paraId="472270BD" w14:textId="3747D621" w:rsidR="0060540A" w:rsidRPr="002779E1" w:rsidRDefault="000730FB" w:rsidP="0060540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0F4BDE13" w14:textId="3D4B40E0" w:rsidR="0060540A" w:rsidRDefault="000730FB" w:rsidP="0060540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6C934974" w14:textId="4FB888B8" w:rsidR="0060540A" w:rsidRPr="001D7190" w:rsidRDefault="000730FB" w:rsidP="0060540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Cancela a edição do aluno</w:t>
            </w:r>
          </w:p>
        </w:tc>
        <w:tc>
          <w:tcPr>
            <w:tcW w:w="1556" w:type="dxa"/>
          </w:tcPr>
          <w:p w14:paraId="6975DD13" w14:textId="187B7D24" w:rsidR="0060540A" w:rsidRPr="002779E1" w:rsidRDefault="0060540A" w:rsidP="0060540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507A7908" w14:textId="77777777" w:rsidR="00047586" w:rsidRPr="009F124C" w:rsidRDefault="00047586" w:rsidP="00387512">
      <w:pPr>
        <w:rPr>
          <w:highlight w:val="yellow"/>
        </w:rPr>
      </w:pPr>
    </w:p>
    <w:p w14:paraId="2B0A4653" w14:textId="589054F9" w:rsidR="047B0915" w:rsidRDefault="047B0915" w:rsidP="047B0915">
      <w:pPr>
        <w:rPr>
          <w:highlight w:val="yellow"/>
        </w:rPr>
      </w:pPr>
    </w:p>
    <w:p w14:paraId="5070B135" w14:textId="3C00CEB7" w:rsidR="047B0915" w:rsidRDefault="047B0915" w:rsidP="047B0915">
      <w:pPr>
        <w:rPr>
          <w:highlight w:val="yellow"/>
        </w:rPr>
      </w:pPr>
    </w:p>
    <w:p w14:paraId="4D111EFB" w14:textId="73D43687" w:rsidR="047B0915" w:rsidRDefault="047B0915" w:rsidP="047B0915">
      <w:pPr>
        <w:rPr>
          <w:highlight w:val="yellow"/>
        </w:rPr>
      </w:pPr>
    </w:p>
    <w:p w14:paraId="4DBC0623" w14:textId="05121FCA" w:rsidR="047B0915" w:rsidRDefault="047B0915" w:rsidP="047B0915">
      <w:pPr>
        <w:rPr>
          <w:highlight w:val="yellow"/>
        </w:rPr>
      </w:pPr>
    </w:p>
    <w:p w14:paraId="7E4EC7F7" w14:textId="4D49C547" w:rsidR="1AECCA60" w:rsidRDefault="1AECCA60" w:rsidP="00BE453F">
      <w:pPr>
        <w:pStyle w:val="Heading1"/>
      </w:pPr>
      <w:r>
        <w:lastRenderedPageBreak/>
        <w:t>Interface de usuário: Página de turmas</w:t>
      </w:r>
    </w:p>
    <w:p w14:paraId="337F02BA" w14:textId="6FB0857E" w:rsidR="1AECCA60" w:rsidRDefault="0082441E" w:rsidP="00BE453F">
      <w:pPr>
        <w:pStyle w:val="Heading2"/>
      </w:pPr>
      <w:r>
        <w:t>Layout</w:t>
      </w:r>
      <w:r w:rsidR="1AECCA60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24D47" w14:paraId="1E29C797" w14:textId="77777777" w:rsidTr="00824D47">
        <w:tc>
          <w:tcPr>
            <w:tcW w:w="8497" w:type="dxa"/>
          </w:tcPr>
          <w:p w14:paraId="0DD7782B" w14:textId="473D882F" w:rsidR="00824D47" w:rsidRDefault="00866FF2" w:rsidP="004D2A38">
            <w:pPr>
              <w:pStyle w:val="BodyText"/>
            </w:pPr>
            <w:r w:rsidRPr="00866FF2">
              <w:rPr>
                <w:noProof/>
              </w:rPr>
              <w:drawing>
                <wp:inline distT="0" distB="0" distL="0" distR="0" wp14:anchorId="1E9E3E14" wp14:editId="06F2749E">
                  <wp:extent cx="5231958" cy="1140858"/>
                  <wp:effectExtent l="0" t="0" r="6985" b="2540"/>
                  <wp:docPr id="1341169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1696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318" cy="114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16145" w14:textId="1394C75B" w:rsidR="31EEB210" w:rsidRDefault="31EEB210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"/>
        <w:gridCol w:w="1141"/>
        <w:gridCol w:w="1572"/>
        <w:gridCol w:w="981"/>
        <w:gridCol w:w="1982"/>
        <w:gridCol w:w="921"/>
        <w:gridCol w:w="1210"/>
      </w:tblGrid>
      <w:tr w:rsidR="047B0915" w14:paraId="2E6C27D9" w14:textId="77777777" w:rsidTr="0073544E">
        <w:trPr>
          <w:trHeight w:val="300"/>
        </w:trPr>
        <w:tc>
          <w:tcPr>
            <w:tcW w:w="690" w:type="dxa"/>
          </w:tcPr>
          <w:p w14:paraId="75B2BF12" w14:textId="67351014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141" w:type="dxa"/>
          </w:tcPr>
          <w:p w14:paraId="51214643" w14:textId="03E250AC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72" w:type="dxa"/>
          </w:tcPr>
          <w:p w14:paraId="5CF084A4" w14:textId="1C3D96C6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2DB0541A" w14:textId="01CDFDEE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982" w:type="dxa"/>
          </w:tcPr>
          <w:p w14:paraId="63D805EC" w14:textId="56933853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21" w:type="dxa"/>
          </w:tcPr>
          <w:p w14:paraId="4F98E50C" w14:textId="68E4B014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10" w:type="dxa"/>
          </w:tcPr>
          <w:p w14:paraId="4EA5D9C9" w14:textId="2843DDA3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866FF2" w14:paraId="7D9FE430" w14:textId="77777777" w:rsidTr="0073544E">
        <w:trPr>
          <w:trHeight w:val="300"/>
        </w:trPr>
        <w:tc>
          <w:tcPr>
            <w:tcW w:w="690" w:type="dxa"/>
          </w:tcPr>
          <w:p w14:paraId="5826D7FB" w14:textId="7617AC3B" w:rsidR="00866FF2" w:rsidRPr="00D031BC" w:rsidRDefault="00D031BC" w:rsidP="00866FF2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1</w:t>
            </w:r>
          </w:p>
        </w:tc>
        <w:tc>
          <w:tcPr>
            <w:tcW w:w="1141" w:type="dxa"/>
          </w:tcPr>
          <w:p w14:paraId="65388ECC" w14:textId="7D9C8471" w:rsidR="00866FF2" w:rsidRPr="00D031BC" w:rsidRDefault="00D031BC" w:rsidP="00866FF2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Turma</w:t>
            </w:r>
          </w:p>
        </w:tc>
        <w:tc>
          <w:tcPr>
            <w:tcW w:w="1572" w:type="dxa"/>
          </w:tcPr>
          <w:p w14:paraId="45CB276A" w14:textId="3FE3A460" w:rsidR="00866FF2" w:rsidRPr="00D031BC" w:rsidRDefault="00D031BC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981" w:type="dxa"/>
          </w:tcPr>
          <w:p w14:paraId="1DB3D84A" w14:textId="53C49362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177D4D00" w14:textId="125ED457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3CFFC2BB" w14:textId="74159419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3ADE4F95" w14:textId="677A1DDA" w:rsidR="00866FF2" w:rsidRPr="00D031BC" w:rsidRDefault="0073544E" w:rsidP="00866FF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61EAFA77" w14:textId="77777777" w:rsidTr="0073544E">
        <w:trPr>
          <w:trHeight w:val="300"/>
        </w:trPr>
        <w:tc>
          <w:tcPr>
            <w:tcW w:w="690" w:type="dxa"/>
          </w:tcPr>
          <w:p w14:paraId="75D4FC67" w14:textId="31581995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2</w:t>
            </w:r>
          </w:p>
        </w:tc>
        <w:tc>
          <w:tcPr>
            <w:tcW w:w="1141" w:type="dxa"/>
          </w:tcPr>
          <w:p w14:paraId="06E3E12D" w14:textId="5469AADD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Professor</w:t>
            </w:r>
          </w:p>
        </w:tc>
        <w:tc>
          <w:tcPr>
            <w:tcW w:w="1572" w:type="dxa"/>
          </w:tcPr>
          <w:p w14:paraId="6F42223C" w14:textId="4F2E601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e CPF do professor</w:t>
            </w:r>
          </w:p>
        </w:tc>
        <w:tc>
          <w:tcPr>
            <w:tcW w:w="981" w:type="dxa"/>
          </w:tcPr>
          <w:p w14:paraId="57283C0D" w14:textId="42DB4DDB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3D949A10" w14:textId="72469C9A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08E71B67" w14:textId="19F2BC2E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2512EBC0" w14:textId="1029EA7C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01735F57" w14:textId="77777777" w:rsidTr="0073544E">
        <w:trPr>
          <w:trHeight w:val="300"/>
        </w:trPr>
        <w:tc>
          <w:tcPr>
            <w:tcW w:w="690" w:type="dxa"/>
          </w:tcPr>
          <w:p w14:paraId="0CB0202C" w14:textId="1BDA2D64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3</w:t>
            </w:r>
          </w:p>
        </w:tc>
        <w:tc>
          <w:tcPr>
            <w:tcW w:w="1141" w:type="dxa"/>
          </w:tcPr>
          <w:p w14:paraId="6024C112" w14:textId="550284B8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Série</w:t>
            </w:r>
          </w:p>
        </w:tc>
        <w:tc>
          <w:tcPr>
            <w:tcW w:w="1572" w:type="dxa"/>
          </w:tcPr>
          <w:p w14:paraId="07E1FC0F" w14:textId="61013FA0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da turma</w:t>
            </w:r>
          </w:p>
        </w:tc>
        <w:tc>
          <w:tcPr>
            <w:tcW w:w="981" w:type="dxa"/>
          </w:tcPr>
          <w:p w14:paraId="1BE98AE6" w14:textId="33154C3F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56AE1EC4" w14:textId="531AE560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1B829236" w14:textId="49DE8192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6CEC3AD9" w14:textId="781D94E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7B1BD06C" w14:textId="77777777" w:rsidTr="0073544E">
        <w:trPr>
          <w:trHeight w:val="300"/>
        </w:trPr>
        <w:tc>
          <w:tcPr>
            <w:tcW w:w="690" w:type="dxa"/>
          </w:tcPr>
          <w:p w14:paraId="7AF00740" w14:textId="1C0C1B04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4</w:t>
            </w:r>
          </w:p>
        </w:tc>
        <w:tc>
          <w:tcPr>
            <w:tcW w:w="1141" w:type="dxa"/>
          </w:tcPr>
          <w:p w14:paraId="217E2C69" w14:textId="2E052706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Número de alunos</w:t>
            </w:r>
          </w:p>
        </w:tc>
        <w:tc>
          <w:tcPr>
            <w:tcW w:w="1572" w:type="dxa"/>
          </w:tcPr>
          <w:p w14:paraId="4E76DA11" w14:textId="4FA09090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alunos na turma</w:t>
            </w:r>
          </w:p>
        </w:tc>
        <w:tc>
          <w:tcPr>
            <w:tcW w:w="981" w:type="dxa"/>
          </w:tcPr>
          <w:p w14:paraId="2EB9DBFF" w14:textId="21E56996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078B8F85" w14:textId="79105E0E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3F37DEEB" w14:textId="03F532A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0963AE5B" w14:textId="70A4018F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73544E" w14:paraId="17692B5B" w14:textId="77777777" w:rsidTr="0073544E">
        <w:trPr>
          <w:trHeight w:val="300"/>
        </w:trPr>
        <w:tc>
          <w:tcPr>
            <w:tcW w:w="690" w:type="dxa"/>
          </w:tcPr>
          <w:p w14:paraId="157E1ACC" w14:textId="17751916" w:rsidR="0073544E" w:rsidRPr="00D031BC" w:rsidRDefault="0073544E" w:rsidP="0073544E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5</w:t>
            </w:r>
          </w:p>
        </w:tc>
        <w:tc>
          <w:tcPr>
            <w:tcW w:w="1141" w:type="dxa"/>
          </w:tcPr>
          <w:p w14:paraId="3DE9BB44" w14:textId="559E408A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Sala de aula</w:t>
            </w:r>
          </w:p>
        </w:tc>
        <w:tc>
          <w:tcPr>
            <w:tcW w:w="1572" w:type="dxa"/>
          </w:tcPr>
          <w:p w14:paraId="6268A9A7" w14:textId="6BCF33C8" w:rsidR="0073544E" w:rsidRPr="00D031BC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 da turma</w:t>
            </w:r>
          </w:p>
        </w:tc>
        <w:tc>
          <w:tcPr>
            <w:tcW w:w="981" w:type="dxa"/>
          </w:tcPr>
          <w:p w14:paraId="38163288" w14:textId="5EDCB831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982" w:type="dxa"/>
          </w:tcPr>
          <w:p w14:paraId="2200E01D" w14:textId="549329B5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013FDA6F" w14:textId="2CB3F2E6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70F50C9E" w14:textId="0E7A3BD9" w:rsidR="0073544E" w:rsidRPr="00D031BC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Não editável</w:t>
            </w:r>
          </w:p>
        </w:tc>
      </w:tr>
      <w:tr w:rsidR="00D031BC" w14:paraId="4DEEA8B0" w14:textId="77777777" w:rsidTr="0073544E">
        <w:trPr>
          <w:trHeight w:val="300"/>
        </w:trPr>
        <w:tc>
          <w:tcPr>
            <w:tcW w:w="690" w:type="dxa"/>
          </w:tcPr>
          <w:p w14:paraId="6D1F7721" w14:textId="0250100D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6</w:t>
            </w:r>
          </w:p>
        </w:tc>
        <w:tc>
          <w:tcPr>
            <w:tcW w:w="1141" w:type="dxa"/>
          </w:tcPr>
          <w:p w14:paraId="6B2A12BD" w14:textId="3660406D" w:rsidR="00D031BC" w:rsidRPr="00D031BC" w:rsidRDefault="00D031BC" w:rsidP="00D031BC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Busca</w:t>
            </w:r>
          </w:p>
        </w:tc>
        <w:tc>
          <w:tcPr>
            <w:tcW w:w="1572" w:type="dxa"/>
          </w:tcPr>
          <w:p w14:paraId="481DD046" w14:textId="25946ACB" w:rsidR="00D031BC" w:rsidRPr="00D031BC" w:rsidRDefault="00D031BC" w:rsidP="00D031BC">
            <w:pPr>
              <w:spacing w:line="259" w:lineRule="auto"/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Busca por aluno</w:t>
            </w:r>
          </w:p>
        </w:tc>
        <w:tc>
          <w:tcPr>
            <w:tcW w:w="981" w:type="dxa"/>
          </w:tcPr>
          <w:p w14:paraId="3ACBF1C2" w14:textId="49D1B561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Formato de texto</w:t>
            </w:r>
          </w:p>
        </w:tc>
        <w:tc>
          <w:tcPr>
            <w:tcW w:w="1982" w:type="dxa"/>
          </w:tcPr>
          <w:p w14:paraId="3D0681A2" w14:textId="0D281698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Formato de texto</w:t>
            </w:r>
          </w:p>
        </w:tc>
        <w:tc>
          <w:tcPr>
            <w:tcW w:w="921" w:type="dxa"/>
          </w:tcPr>
          <w:p w14:paraId="3DA7FBBE" w14:textId="55F77C37" w:rsidR="00D031BC" w:rsidRPr="00D031BC" w:rsidRDefault="00D031BC" w:rsidP="00D031BC">
            <w:pPr>
              <w:rPr>
                <w:sz w:val="22"/>
                <w:szCs w:val="22"/>
              </w:rPr>
            </w:pPr>
            <w:r w:rsidRPr="00D031BC">
              <w:rPr>
                <w:sz w:val="22"/>
                <w:szCs w:val="22"/>
              </w:rPr>
              <w:t>Caixa de texto</w:t>
            </w:r>
          </w:p>
        </w:tc>
        <w:tc>
          <w:tcPr>
            <w:tcW w:w="1210" w:type="dxa"/>
          </w:tcPr>
          <w:p w14:paraId="70718455" w14:textId="12653043" w:rsidR="00D031BC" w:rsidRPr="00D031BC" w:rsidRDefault="00D031BC" w:rsidP="00D031BC">
            <w:pPr>
              <w:rPr>
                <w:sz w:val="22"/>
                <w:szCs w:val="22"/>
                <w:lang w:val="en-US"/>
              </w:rPr>
            </w:pPr>
            <w:proofErr w:type="spellStart"/>
            <w:r w:rsidRPr="00D031BC"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0047CE1E" w14:textId="295C4485" w:rsidR="1AECCA60" w:rsidRDefault="00D031BC" w:rsidP="00BE453F">
      <w:pPr>
        <w:pStyle w:val="Heading2"/>
      </w:pPr>
      <w:r>
        <w:t xml:space="preserve"> </w:t>
      </w:r>
      <w:r w:rsidR="1AECCA60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47B0915" w14:paraId="4243F88B" w14:textId="77777777" w:rsidTr="047B0915">
        <w:trPr>
          <w:trHeight w:val="300"/>
        </w:trPr>
        <w:tc>
          <w:tcPr>
            <w:tcW w:w="704" w:type="dxa"/>
          </w:tcPr>
          <w:p w14:paraId="77CE08F2" w14:textId="77777777" w:rsidR="047B0915" w:rsidRDefault="047B0915" w:rsidP="047B0915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7AB2AFB6" w14:textId="77777777" w:rsidR="047B0915" w:rsidRDefault="047B0915" w:rsidP="047B0915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1EF6275A" w14:textId="77777777" w:rsidR="047B0915" w:rsidRDefault="047B0915" w:rsidP="047B0915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2F5D7448" w14:textId="77777777" w:rsidR="047B0915" w:rsidRDefault="047B0915" w:rsidP="047B0915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3544E" w14:paraId="61965092" w14:textId="77777777" w:rsidTr="047B0915">
        <w:trPr>
          <w:trHeight w:val="300"/>
        </w:trPr>
        <w:tc>
          <w:tcPr>
            <w:tcW w:w="704" w:type="dxa"/>
          </w:tcPr>
          <w:p w14:paraId="06A2F765" w14:textId="1B36E64C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7F66877D" w14:textId="242DA77C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Ordem alfabética</w:t>
            </w:r>
          </w:p>
        </w:tc>
        <w:tc>
          <w:tcPr>
            <w:tcW w:w="3827" w:type="dxa"/>
          </w:tcPr>
          <w:p w14:paraId="27108305" w14:textId="067F0A88" w:rsidR="0073544E" w:rsidRDefault="0073544E" w:rsidP="0073544E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Ordena </w:t>
            </w:r>
            <w:r>
              <w:rPr>
                <w:sz w:val="22"/>
                <w:szCs w:val="22"/>
              </w:rPr>
              <w:t xml:space="preserve">os alunos </w:t>
            </w:r>
            <w:r w:rsidRPr="047B0915">
              <w:rPr>
                <w:sz w:val="22"/>
                <w:szCs w:val="22"/>
              </w:rPr>
              <w:t>por ondem alfabética</w:t>
            </w:r>
          </w:p>
        </w:tc>
        <w:tc>
          <w:tcPr>
            <w:tcW w:w="1556" w:type="dxa"/>
          </w:tcPr>
          <w:p w14:paraId="32155EA4" w14:textId="52C3A5A6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3544E" w14:paraId="50972C97" w14:textId="77777777" w:rsidTr="047B0915">
        <w:trPr>
          <w:trHeight w:val="300"/>
        </w:trPr>
        <w:tc>
          <w:tcPr>
            <w:tcW w:w="704" w:type="dxa"/>
          </w:tcPr>
          <w:p w14:paraId="359329C7" w14:textId="36B6AB85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009225F7" w14:textId="18DEDB78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Todos</w:t>
            </w:r>
          </w:p>
        </w:tc>
        <w:tc>
          <w:tcPr>
            <w:tcW w:w="3827" w:type="dxa"/>
          </w:tcPr>
          <w:p w14:paraId="51C02C4B" w14:textId="4DFD91AD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 xml:space="preserve">as turmas </w:t>
            </w:r>
            <w:r w:rsidRPr="047B0915">
              <w:rPr>
                <w:sz w:val="22"/>
                <w:szCs w:val="22"/>
              </w:rPr>
              <w:t>cadastrad</w:t>
            </w:r>
            <w:r>
              <w:rPr>
                <w:sz w:val="22"/>
                <w:szCs w:val="22"/>
              </w:rPr>
              <w:t>a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2504F26B" w14:textId="79700C55" w:rsidR="0073544E" w:rsidRDefault="0073544E" w:rsidP="0073544E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3544E" w14:paraId="00EEE6D2" w14:textId="77777777" w:rsidTr="047B0915">
        <w:trPr>
          <w:trHeight w:val="300"/>
        </w:trPr>
        <w:tc>
          <w:tcPr>
            <w:tcW w:w="704" w:type="dxa"/>
          </w:tcPr>
          <w:p w14:paraId="6AD1122A" w14:textId="5A961FC0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3FE2FA33" w14:textId="4C4CE0CA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Pesquisar</w:t>
            </w:r>
          </w:p>
        </w:tc>
        <w:tc>
          <w:tcPr>
            <w:tcW w:w="3827" w:type="dxa"/>
          </w:tcPr>
          <w:p w14:paraId="5644B469" w14:textId="421D4FA5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Imprime informações d</w:t>
            </w:r>
            <w:r>
              <w:rPr>
                <w:sz w:val="22"/>
                <w:szCs w:val="22"/>
              </w:rPr>
              <w:t>a turma</w:t>
            </w:r>
          </w:p>
        </w:tc>
        <w:tc>
          <w:tcPr>
            <w:tcW w:w="1556" w:type="dxa"/>
          </w:tcPr>
          <w:p w14:paraId="5D206F78" w14:textId="2C8B030F" w:rsidR="0073544E" w:rsidRDefault="0073544E" w:rsidP="0073544E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3544E" w14:paraId="7CB9F3DE" w14:textId="77777777" w:rsidTr="047B0915">
        <w:trPr>
          <w:trHeight w:val="300"/>
        </w:trPr>
        <w:tc>
          <w:tcPr>
            <w:tcW w:w="704" w:type="dxa"/>
          </w:tcPr>
          <w:p w14:paraId="70494EEE" w14:textId="6C011BAE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4765E730" w14:textId="018FDC20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Editar</w:t>
            </w:r>
          </w:p>
        </w:tc>
        <w:tc>
          <w:tcPr>
            <w:tcW w:w="3827" w:type="dxa"/>
          </w:tcPr>
          <w:p w14:paraId="2B62F77A" w14:textId="16D4D16C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da turma</w:t>
            </w:r>
          </w:p>
        </w:tc>
        <w:tc>
          <w:tcPr>
            <w:tcW w:w="1556" w:type="dxa"/>
          </w:tcPr>
          <w:p w14:paraId="0EBCD166" w14:textId="19F3B529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3544E" w14:paraId="26891900" w14:textId="77777777" w:rsidTr="047B0915">
        <w:trPr>
          <w:trHeight w:val="300"/>
        </w:trPr>
        <w:tc>
          <w:tcPr>
            <w:tcW w:w="704" w:type="dxa"/>
          </w:tcPr>
          <w:p w14:paraId="04CD863C" w14:textId="35799C08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410" w:type="dxa"/>
          </w:tcPr>
          <w:p w14:paraId="5BA36591" w14:textId="1563AE98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Imprimir</w:t>
            </w:r>
          </w:p>
        </w:tc>
        <w:tc>
          <w:tcPr>
            <w:tcW w:w="3827" w:type="dxa"/>
          </w:tcPr>
          <w:p w14:paraId="267C473D" w14:textId="360D3762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da turma específica</w:t>
            </w:r>
          </w:p>
        </w:tc>
        <w:tc>
          <w:tcPr>
            <w:tcW w:w="1556" w:type="dxa"/>
          </w:tcPr>
          <w:p w14:paraId="08C5C7A7" w14:textId="73C021B7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3544E" w14:paraId="5C8DDA1E" w14:textId="77777777" w:rsidTr="047B0915">
        <w:trPr>
          <w:trHeight w:val="300"/>
        </w:trPr>
        <w:tc>
          <w:tcPr>
            <w:tcW w:w="704" w:type="dxa"/>
          </w:tcPr>
          <w:p w14:paraId="7490EBD7" w14:textId="2CDA66E9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76B484F3" w14:textId="51AAD52E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</w:p>
        </w:tc>
        <w:tc>
          <w:tcPr>
            <w:tcW w:w="3827" w:type="dxa"/>
          </w:tcPr>
          <w:p w14:paraId="065D4336" w14:textId="07EAA4A4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turma</w:t>
            </w:r>
          </w:p>
        </w:tc>
        <w:tc>
          <w:tcPr>
            <w:tcW w:w="1556" w:type="dxa"/>
          </w:tcPr>
          <w:p w14:paraId="42E81581" w14:textId="0AC4404D" w:rsidR="0073544E" w:rsidRDefault="0073544E" w:rsidP="0073544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761B1C33" w14:textId="383B3209" w:rsidR="047B0915" w:rsidRDefault="047B0915" w:rsidP="047B0915">
      <w:pPr>
        <w:rPr>
          <w:highlight w:val="yellow"/>
        </w:rPr>
      </w:pPr>
    </w:p>
    <w:p w14:paraId="7010B9E5" w14:textId="2BC832E9" w:rsidR="047B0915" w:rsidRDefault="047B0915" w:rsidP="047B0915">
      <w:pPr>
        <w:rPr>
          <w:highlight w:val="yellow"/>
        </w:rPr>
      </w:pPr>
    </w:p>
    <w:p w14:paraId="3E140D21" w14:textId="298EADF3" w:rsidR="047B0915" w:rsidRDefault="047B0915" w:rsidP="047B0915">
      <w:pPr>
        <w:rPr>
          <w:highlight w:val="yellow"/>
        </w:rPr>
      </w:pPr>
    </w:p>
    <w:p w14:paraId="459C0835" w14:textId="6215183B" w:rsidR="047B0915" w:rsidRDefault="047B0915" w:rsidP="047B0915">
      <w:pPr>
        <w:rPr>
          <w:highlight w:val="yellow"/>
        </w:rPr>
      </w:pPr>
    </w:p>
    <w:p w14:paraId="71A93660" w14:textId="68AC27D2" w:rsidR="047B0915" w:rsidRDefault="047B0915" w:rsidP="047B0915">
      <w:pPr>
        <w:rPr>
          <w:highlight w:val="yellow"/>
        </w:rPr>
      </w:pPr>
    </w:p>
    <w:p w14:paraId="4EF64AEC" w14:textId="25532B23" w:rsidR="047B0915" w:rsidRDefault="047B0915" w:rsidP="047B0915">
      <w:pPr>
        <w:rPr>
          <w:highlight w:val="yellow"/>
        </w:rPr>
      </w:pPr>
    </w:p>
    <w:p w14:paraId="659B714B" w14:textId="19B09954" w:rsidR="00824D47" w:rsidRPr="00B472EF" w:rsidRDefault="00824D47" w:rsidP="00BE453F">
      <w:pPr>
        <w:pStyle w:val="Heading1"/>
      </w:pPr>
      <w:r w:rsidRPr="00B472EF">
        <w:lastRenderedPageBreak/>
        <w:t xml:space="preserve">Interface de usuário: </w:t>
      </w:r>
      <w:r>
        <w:t>Cadastro de turma</w:t>
      </w:r>
    </w:p>
    <w:p w14:paraId="17563266" w14:textId="6CEE557C" w:rsidR="00824D47" w:rsidRPr="00B472EF" w:rsidRDefault="0082441E" w:rsidP="00BE453F">
      <w:pPr>
        <w:pStyle w:val="Heading2"/>
      </w:pPr>
      <w:r>
        <w:t>Layout</w:t>
      </w:r>
      <w:r w:rsidR="00824D47" w:rsidRPr="0024338D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24D47" w:rsidRPr="00824D47" w14:paraId="620E2143" w14:textId="77777777" w:rsidTr="002E547A">
        <w:tc>
          <w:tcPr>
            <w:tcW w:w="8497" w:type="dxa"/>
          </w:tcPr>
          <w:p w14:paraId="60D838F6" w14:textId="4EC8F6EE" w:rsidR="00824D47" w:rsidRPr="00853E43" w:rsidRDefault="00853E43" w:rsidP="004D2A38">
            <w:pPr>
              <w:pStyle w:val="BodyText"/>
            </w:pPr>
            <w:r w:rsidRPr="00853E43">
              <w:rPr>
                <w:noProof/>
              </w:rPr>
              <w:drawing>
                <wp:inline distT="0" distB="0" distL="0" distR="0" wp14:anchorId="0EB5EE38" wp14:editId="32DBE23A">
                  <wp:extent cx="5169537" cy="1971923"/>
                  <wp:effectExtent l="0" t="0" r="0" b="9525"/>
                  <wp:docPr id="1247742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7421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488" cy="1973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1EF6C2" w14:textId="77777777" w:rsidR="00824D47" w:rsidRDefault="00824D47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824D47" w14:paraId="5BDB7080" w14:textId="77777777" w:rsidTr="002E547A">
        <w:tc>
          <w:tcPr>
            <w:tcW w:w="8497" w:type="dxa"/>
          </w:tcPr>
          <w:p w14:paraId="65ED4E23" w14:textId="42BBA993" w:rsidR="00824D47" w:rsidRDefault="00824D47" w:rsidP="004D2A38">
            <w:pPr>
              <w:pStyle w:val="BodyText"/>
            </w:pPr>
            <w:r>
              <w:t>Página de cadastro de turma</w:t>
            </w:r>
          </w:p>
        </w:tc>
      </w:tr>
    </w:tbl>
    <w:p w14:paraId="0C77CBE6" w14:textId="77777777" w:rsidR="00824D47" w:rsidRPr="003B5A95" w:rsidRDefault="00824D47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4"/>
        <w:gridCol w:w="1407"/>
        <w:gridCol w:w="1212"/>
        <w:gridCol w:w="1765"/>
        <w:gridCol w:w="1198"/>
        <w:gridCol w:w="899"/>
        <w:gridCol w:w="1352"/>
      </w:tblGrid>
      <w:tr w:rsidR="004D0B2B" w14:paraId="56398A97" w14:textId="77777777" w:rsidTr="004D0B2B">
        <w:tc>
          <w:tcPr>
            <w:tcW w:w="664" w:type="dxa"/>
          </w:tcPr>
          <w:p w14:paraId="6AD5F185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1407" w:type="dxa"/>
          </w:tcPr>
          <w:p w14:paraId="2C9F79A6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212" w:type="dxa"/>
          </w:tcPr>
          <w:p w14:paraId="7D0A925E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199E21C7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1198" w:type="dxa"/>
          </w:tcPr>
          <w:p w14:paraId="62828C0F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899" w:type="dxa"/>
          </w:tcPr>
          <w:p w14:paraId="45440134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352" w:type="dxa"/>
          </w:tcPr>
          <w:p w14:paraId="5CEEF4FE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7238BE" w14:paraId="063FA7E1" w14:textId="77777777" w:rsidTr="004D0B2B">
        <w:tc>
          <w:tcPr>
            <w:tcW w:w="664" w:type="dxa"/>
          </w:tcPr>
          <w:p w14:paraId="3F88B614" w14:textId="5E1C5583" w:rsidR="007238BE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07" w:type="dxa"/>
          </w:tcPr>
          <w:p w14:paraId="7ABDE737" w14:textId="21E34607" w:rsidR="007238BE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1212" w:type="dxa"/>
          </w:tcPr>
          <w:p w14:paraId="625C33E5" w14:textId="592ABB98" w:rsidR="007238BE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1765" w:type="dxa"/>
          </w:tcPr>
          <w:p w14:paraId="063FCF68" w14:textId="41EEFCE9" w:rsidR="007238BE" w:rsidRPr="004D0B2B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198" w:type="dxa"/>
          </w:tcPr>
          <w:p w14:paraId="59047BE2" w14:textId="70308831" w:rsidR="007238BE" w:rsidRPr="047B0915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1C11624C" w14:textId="7CFC48E2" w:rsidR="007238BE" w:rsidRPr="047B0915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61F4C53D" w14:textId="07F86B89" w:rsidR="007238BE" w:rsidRPr="007238BE" w:rsidRDefault="007238BE" w:rsidP="004D0B2B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D0B2B" w14:paraId="3D20D926" w14:textId="77777777" w:rsidTr="004D0B2B">
        <w:tc>
          <w:tcPr>
            <w:tcW w:w="664" w:type="dxa"/>
          </w:tcPr>
          <w:p w14:paraId="7886A648" w14:textId="5EA02793" w:rsidR="004D0B2B" w:rsidRPr="002779E1" w:rsidRDefault="007238BE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407" w:type="dxa"/>
          </w:tcPr>
          <w:p w14:paraId="60A619C8" w14:textId="4EE168ED" w:rsidR="004D0B2B" w:rsidRPr="002779E1" w:rsidRDefault="004D0B2B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</w:t>
            </w:r>
          </w:p>
        </w:tc>
        <w:tc>
          <w:tcPr>
            <w:tcW w:w="1212" w:type="dxa"/>
          </w:tcPr>
          <w:p w14:paraId="5F37F0C9" w14:textId="0AA4FA9D" w:rsidR="004D0B2B" w:rsidRPr="002779E1" w:rsidRDefault="004D0B2B" w:rsidP="004D0B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do aluno</w:t>
            </w:r>
            <w:r w:rsidRPr="047B0915">
              <w:rPr>
                <w:sz w:val="22"/>
                <w:szCs w:val="22"/>
              </w:rPr>
              <w:t xml:space="preserve"> </w:t>
            </w:r>
          </w:p>
        </w:tc>
        <w:tc>
          <w:tcPr>
            <w:tcW w:w="1765" w:type="dxa"/>
          </w:tcPr>
          <w:p w14:paraId="001D34C7" w14:textId="60D0AD42" w:rsidR="004D0B2B" w:rsidRPr="002779E1" w:rsidRDefault="004D0B2B" w:rsidP="004D0B2B">
            <w:pPr>
              <w:rPr>
                <w:sz w:val="22"/>
                <w:szCs w:val="22"/>
              </w:rPr>
            </w:pPr>
            <w:r w:rsidRPr="004D0B2B">
              <w:rPr>
                <w:sz w:val="22"/>
                <w:szCs w:val="22"/>
              </w:rPr>
              <w:t>PRIMEIRA_SERIE,</w:t>
            </w:r>
            <w:r>
              <w:rPr>
                <w:sz w:val="22"/>
                <w:szCs w:val="22"/>
              </w:rPr>
              <w:t xml:space="preserve"> </w:t>
            </w:r>
            <w:r w:rsidRPr="004D0B2B">
              <w:rPr>
                <w:sz w:val="22"/>
                <w:szCs w:val="22"/>
              </w:rPr>
              <w:t>SEGUNDA_SERIE, TERCEIRA_</w:t>
            </w:r>
            <w:r w:rsidR="002500B6" w:rsidRPr="004D0B2B">
              <w:rPr>
                <w:sz w:val="22"/>
                <w:szCs w:val="22"/>
              </w:rPr>
              <w:t>SERIE, QUARTA</w:t>
            </w:r>
            <w:r w:rsidRPr="004D0B2B">
              <w:rPr>
                <w:sz w:val="22"/>
                <w:szCs w:val="22"/>
              </w:rPr>
              <w:t>_</w:t>
            </w:r>
            <w:proofErr w:type="gramStart"/>
            <w:r w:rsidR="007238BE" w:rsidRPr="004D0B2B">
              <w:rPr>
                <w:sz w:val="22"/>
                <w:szCs w:val="22"/>
              </w:rPr>
              <w:t xml:space="preserve">SERIE,  </w:t>
            </w:r>
            <w:r w:rsidRPr="004D0B2B">
              <w:rPr>
                <w:sz w:val="22"/>
                <w:szCs w:val="22"/>
              </w:rPr>
              <w:t>QUINTA</w:t>
            </w:r>
            <w:proofErr w:type="gramEnd"/>
            <w:r w:rsidRPr="004D0B2B">
              <w:rPr>
                <w:sz w:val="22"/>
                <w:szCs w:val="22"/>
              </w:rPr>
              <w:t>_SERIE</w:t>
            </w:r>
          </w:p>
        </w:tc>
        <w:tc>
          <w:tcPr>
            <w:tcW w:w="1198" w:type="dxa"/>
          </w:tcPr>
          <w:p w14:paraId="7B7E5D07" w14:textId="1E96D518" w:rsidR="004D0B2B" w:rsidRPr="002779E1" w:rsidRDefault="004D0B2B" w:rsidP="004D0B2B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39C3D23A" w14:textId="21926264" w:rsidR="004D0B2B" w:rsidRPr="002779E1" w:rsidRDefault="004D0B2B" w:rsidP="004D0B2B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Caixa de </w:t>
            </w:r>
            <w:r>
              <w:rPr>
                <w:sz w:val="22"/>
                <w:szCs w:val="22"/>
              </w:rPr>
              <w:t>seleção</w:t>
            </w:r>
          </w:p>
        </w:tc>
        <w:tc>
          <w:tcPr>
            <w:tcW w:w="1352" w:type="dxa"/>
          </w:tcPr>
          <w:p w14:paraId="2864C686" w14:textId="18CD00B2" w:rsidR="004D0B2B" w:rsidRPr="004D0B2B" w:rsidRDefault="004D0B2B" w:rsidP="004D0B2B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  <w:lang w:val="en-US"/>
              </w:rPr>
              <w:t>ável</w:t>
            </w:r>
            <w:proofErr w:type="spellEnd"/>
          </w:p>
        </w:tc>
      </w:tr>
      <w:tr w:rsidR="004D0B2B" w14:paraId="16AE472B" w14:textId="77777777" w:rsidTr="004D0B2B">
        <w:tc>
          <w:tcPr>
            <w:tcW w:w="664" w:type="dxa"/>
          </w:tcPr>
          <w:p w14:paraId="303751CF" w14:textId="45585C34" w:rsidR="00824D47" w:rsidRPr="002779E1" w:rsidRDefault="007238BE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407" w:type="dxa"/>
          </w:tcPr>
          <w:p w14:paraId="554A4538" w14:textId="074869F9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</w:t>
            </w:r>
          </w:p>
        </w:tc>
        <w:tc>
          <w:tcPr>
            <w:tcW w:w="1212" w:type="dxa"/>
          </w:tcPr>
          <w:p w14:paraId="1D4E5913" w14:textId="2CB1A5CA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765" w:type="dxa"/>
          </w:tcPr>
          <w:p w14:paraId="61BBFEAC" w14:textId="3631FDCA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98" w:type="dxa"/>
          </w:tcPr>
          <w:p w14:paraId="04260559" w14:textId="537568C3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41A7DA49" w14:textId="4ED1A305" w:rsidR="00824D47" w:rsidRPr="002779E1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5F6DE9C6" w14:textId="1EF5D055" w:rsidR="00824D47" w:rsidRPr="002779E1" w:rsidRDefault="004D0B2B" w:rsidP="002E547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  <w:lang w:val="en-US"/>
              </w:rPr>
              <w:t>ável</w:t>
            </w:r>
            <w:proofErr w:type="spellEnd"/>
          </w:p>
        </w:tc>
      </w:tr>
      <w:tr w:rsidR="004D0B2B" w14:paraId="70AF17B1" w14:textId="77777777" w:rsidTr="004D0B2B">
        <w:tc>
          <w:tcPr>
            <w:tcW w:w="664" w:type="dxa"/>
          </w:tcPr>
          <w:p w14:paraId="36ED083A" w14:textId="56213286" w:rsidR="00824D47" w:rsidRPr="002779E1" w:rsidRDefault="007238BE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407" w:type="dxa"/>
          </w:tcPr>
          <w:p w14:paraId="3E61571D" w14:textId="318DA058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</w:t>
            </w:r>
          </w:p>
        </w:tc>
        <w:tc>
          <w:tcPr>
            <w:tcW w:w="1212" w:type="dxa"/>
          </w:tcPr>
          <w:p w14:paraId="3757B64C" w14:textId="6D061716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 da turma</w:t>
            </w:r>
          </w:p>
        </w:tc>
        <w:tc>
          <w:tcPr>
            <w:tcW w:w="1765" w:type="dxa"/>
          </w:tcPr>
          <w:p w14:paraId="3AF95561" w14:textId="1EF9DB96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Professores previamente cadastrados</w:t>
            </w:r>
          </w:p>
        </w:tc>
        <w:tc>
          <w:tcPr>
            <w:tcW w:w="1198" w:type="dxa"/>
          </w:tcPr>
          <w:p w14:paraId="0A4D46EE" w14:textId="317F7C5D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51A6C006" w14:textId="694DCA97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05217C6D" w14:textId="76B400EB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4D0B2B" w14:paraId="76523873" w14:textId="77777777" w:rsidTr="004D0B2B">
        <w:tc>
          <w:tcPr>
            <w:tcW w:w="664" w:type="dxa"/>
          </w:tcPr>
          <w:p w14:paraId="082CE70D" w14:textId="4C25B84E" w:rsidR="00824D47" w:rsidRPr="002779E1" w:rsidRDefault="007238BE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407" w:type="dxa"/>
          </w:tcPr>
          <w:p w14:paraId="3DA89A0A" w14:textId="0104EE7B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</w:t>
            </w:r>
          </w:p>
        </w:tc>
        <w:tc>
          <w:tcPr>
            <w:tcW w:w="1212" w:type="dxa"/>
          </w:tcPr>
          <w:p w14:paraId="082A53F1" w14:textId="228D872E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 da turma</w:t>
            </w:r>
          </w:p>
        </w:tc>
        <w:tc>
          <w:tcPr>
            <w:tcW w:w="1765" w:type="dxa"/>
          </w:tcPr>
          <w:p w14:paraId="5AE30404" w14:textId="3E121CF1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previamente cadastrados</w:t>
            </w:r>
          </w:p>
        </w:tc>
        <w:tc>
          <w:tcPr>
            <w:tcW w:w="1198" w:type="dxa"/>
          </w:tcPr>
          <w:p w14:paraId="521DE186" w14:textId="709F4C9A" w:rsidR="00824D47" w:rsidRPr="004D0B2B" w:rsidRDefault="004D0B2B" w:rsidP="002E547A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99" w:type="dxa"/>
          </w:tcPr>
          <w:p w14:paraId="5F61A3E0" w14:textId="2D4CB1AE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352" w:type="dxa"/>
          </w:tcPr>
          <w:p w14:paraId="3FD8AC2E" w14:textId="53F10B87" w:rsidR="00824D47" w:rsidRDefault="004D0B2B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</w:tbl>
    <w:p w14:paraId="3CE8A774" w14:textId="77777777" w:rsidR="00824D47" w:rsidRPr="003B5A95" w:rsidRDefault="00824D47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824D47" w14:paraId="316CA608" w14:textId="77777777" w:rsidTr="002E547A">
        <w:tc>
          <w:tcPr>
            <w:tcW w:w="704" w:type="dxa"/>
          </w:tcPr>
          <w:p w14:paraId="446CECC0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1C352E6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5D501087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6396F61D" w14:textId="77777777" w:rsidR="00824D47" w:rsidRPr="002779E1" w:rsidRDefault="00824D47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824D47" w14:paraId="1595A5D8" w14:textId="77777777" w:rsidTr="002E547A">
        <w:tc>
          <w:tcPr>
            <w:tcW w:w="704" w:type="dxa"/>
          </w:tcPr>
          <w:p w14:paraId="302A3F2C" w14:textId="77777777" w:rsidR="00824D47" w:rsidRPr="002779E1" w:rsidRDefault="00824D47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lastRenderedPageBreak/>
              <w:t>1</w:t>
            </w:r>
          </w:p>
        </w:tc>
        <w:tc>
          <w:tcPr>
            <w:tcW w:w="2410" w:type="dxa"/>
          </w:tcPr>
          <w:p w14:paraId="5FC652A6" w14:textId="2C3A65A8" w:rsidR="00824D47" w:rsidRPr="002779E1" w:rsidRDefault="004D0B2B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Cadastrar</w:t>
            </w:r>
          </w:p>
        </w:tc>
        <w:tc>
          <w:tcPr>
            <w:tcW w:w="3827" w:type="dxa"/>
          </w:tcPr>
          <w:p w14:paraId="565D9813" w14:textId="0FD3526D" w:rsidR="00824D47" w:rsidRPr="002779E1" w:rsidRDefault="007238BE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Cadastra uma nova turma</w:t>
            </w:r>
          </w:p>
        </w:tc>
        <w:tc>
          <w:tcPr>
            <w:tcW w:w="1556" w:type="dxa"/>
          </w:tcPr>
          <w:p w14:paraId="5F9FEEB6" w14:textId="77777777" w:rsidR="00824D47" w:rsidRPr="002779E1" w:rsidRDefault="00824D47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  <w:tr w:rsidR="00824D47" w14:paraId="492D1D10" w14:textId="77777777" w:rsidTr="002E547A">
        <w:tc>
          <w:tcPr>
            <w:tcW w:w="704" w:type="dxa"/>
          </w:tcPr>
          <w:p w14:paraId="29080E43" w14:textId="77777777" w:rsidR="00824D47" w:rsidRPr="002779E1" w:rsidRDefault="00824D47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517DC0F" w14:textId="49DA6AE5" w:rsidR="00824D47" w:rsidRPr="002779E1" w:rsidRDefault="004D0B2B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6F61FC5F" w14:textId="586D1813" w:rsidR="00824D47" w:rsidRPr="002779E1" w:rsidRDefault="002500B6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 operação</w:t>
            </w:r>
          </w:p>
        </w:tc>
        <w:tc>
          <w:tcPr>
            <w:tcW w:w="1556" w:type="dxa"/>
          </w:tcPr>
          <w:p w14:paraId="1D1BA8F2" w14:textId="77777777" w:rsidR="00824D47" w:rsidRPr="002779E1" w:rsidRDefault="00824D47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0D1ECEB7" w14:textId="420ADDE5" w:rsidR="00021301" w:rsidRDefault="00021301" w:rsidP="047B0915">
      <w:pPr>
        <w:rPr>
          <w:highlight w:val="yellow"/>
        </w:rPr>
      </w:pPr>
    </w:p>
    <w:p w14:paraId="35EF7DD9" w14:textId="77777777" w:rsidR="00021301" w:rsidRDefault="00021301">
      <w:pPr>
        <w:keepLines w:val="0"/>
        <w:spacing w:before="0" w:after="0"/>
        <w:rPr>
          <w:highlight w:val="yellow"/>
        </w:rPr>
      </w:pPr>
      <w:r>
        <w:rPr>
          <w:highlight w:val="yellow"/>
        </w:rPr>
        <w:br w:type="page"/>
      </w:r>
    </w:p>
    <w:p w14:paraId="5C6FADDC" w14:textId="1A34BF26" w:rsidR="00021301" w:rsidRPr="00B472EF" w:rsidRDefault="00021301" w:rsidP="00BE453F">
      <w:pPr>
        <w:pStyle w:val="Heading1"/>
      </w:pPr>
      <w:r w:rsidRPr="00B472EF">
        <w:lastRenderedPageBreak/>
        <w:t xml:space="preserve">Interface de usuário: </w:t>
      </w:r>
      <w:r>
        <w:t>Cadastro de professor</w:t>
      </w:r>
    </w:p>
    <w:p w14:paraId="436DB686" w14:textId="07CF5DA1" w:rsidR="00021301" w:rsidRPr="00B472EF" w:rsidRDefault="0082441E" w:rsidP="00BE453F">
      <w:pPr>
        <w:pStyle w:val="Heading2"/>
      </w:pPr>
      <w:r>
        <w:t>Layout</w:t>
      </w:r>
      <w:r w:rsidR="00021301" w:rsidRPr="0024338D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021301" w:rsidRPr="00824D47" w14:paraId="15AD87D1" w14:textId="77777777" w:rsidTr="002E547A">
        <w:tc>
          <w:tcPr>
            <w:tcW w:w="8497" w:type="dxa"/>
          </w:tcPr>
          <w:p w14:paraId="63001835" w14:textId="48CF140E" w:rsidR="00021301" w:rsidRPr="00824D47" w:rsidRDefault="00604D31" w:rsidP="004D2A38">
            <w:pPr>
              <w:pStyle w:val="BodyText"/>
            </w:pPr>
            <w:r w:rsidRPr="00604D31">
              <w:rPr>
                <w:noProof/>
              </w:rPr>
              <w:drawing>
                <wp:inline distT="0" distB="0" distL="0" distR="0" wp14:anchorId="4B413E44" wp14:editId="71A9E772">
                  <wp:extent cx="5228995" cy="2480807"/>
                  <wp:effectExtent l="0" t="0" r="0" b="0"/>
                  <wp:docPr id="267210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21060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5925" cy="24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0193E" w14:textId="77777777" w:rsidR="00021301" w:rsidRDefault="00021301" w:rsidP="00BE453F">
      <w:pPr>
        <w:pStyle w:val="Heading2"/>
      </w:pPr>
      <w:r w:rsidRPr="003B5A95">
        <w:t>Relacionamentos com outras interfaces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021301" w14:paraId="4D8B47D8" w14:textId="77777777" w:rsidTr="002E547A">
        <w:tc>
          <w:tcPr>
            <w:tcW w:w="8497" w:type="dxa"/>
          </w:tcPr>
          <w:p w14:paraId="5F1541D4" w14:textId="1786A6DD" w:rsidR="00021301" w:rsidRDefault="00021301" w:rsidP="004D2A38">
            <w:pPr>
              <w:pStyle w:val="BodyText"/>
            </w:pPr>
            <w:r>
              <w:t>Página de cadastro de professor</w:t>
            </w:r>
          </w:p>
        </w:tc>
      </w:tr>
    </w:tbl>
    <w:p w14:paraId="734FFD89" w14:textId="77777777" w:rsidR="00021301" w:rsidRPr="003B5A95" w:rsidRDefault="00021301" w:rsidP="00BE453F">
      <w:pPr>
        <w:pStyle w:val="Heading2"/>
      </w:pPr>
      <w:r w:rsidRPr="003B5A95"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1"/>
        <w:gridCol w:w="1492"/>
        <w:gridCol w:w="1518"/>
        <w:gridCol w:w="1203"/>
        <w:gridCol w:w="1398"/>
        <w:gridCol w:w="947"/>
        <w:gridCol w:w="1278"/>
      </w:tblGrid>
      <w:tr w:rsidR="002500B6" w14:paraId="54C502B3" w14:textId="77777777" w:rsidTr="00A31B1F">
        <w:tc>
          <w:tcPr>
            <w:tcW w:w="661" w:type="dxa"/>
          </w:tcPr>
          <w:p w14:paraId="5EBE6954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1492" w:type="dxa"/>
          </w:tcPr>
          <w:p w14:paraId="49DB9F65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1518" w:type="dxa"/>
          </w:tcPr>
          <w:p w14:paraId="097EC468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Descrição</w:t>
            </w:r>
          </w:p>
        </w:tc>
        <w:tc>
          <w:tcPr>
            <w:tcW w:w="1203" w:type="dxa"/>
          </w:tcPr>
          <w:p w14:paraId="5F416DAC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Valores válidos</w:t>
            </w:r>
          </w:p>
        </w:tc>
        <w:tc>
          <w:tcPr>
            <w:tcW w:w="1398" w:type="dxa"/>
          </w:tcPr>
          <w:p w14:paraId="6C19398C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Formato</w:t>
            </w:r>
          </w:p>
        </w:tc>
        <w:tc>
          <w:tcPr>
            <w:tcW w:w="947" w:type="dxa"/>
          </w:tcPr>
          <w:p w14:paraId="1EC19670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Tipo</w:t>
            </w:r>
          </w:p>
        </w:tc>
        <w:tc>
          <w:tcPr>
            <w:tcW w:w="1278" w:type="dxa"/>
          </w:tcPr>
          <w:p w14:paraId="03B513CB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2500B6" w14:paraId="12FC5585" w14:textId="77777777" w:rsidTr="00A31B1F">
        <w:tc>
          <w:tcPr>
            <w:tcW w:w="661" w:type="dxa"/>
          </w:tcPr>
          <w:p w14:paraId="25057076" w14:textId="6AC8158E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492" w:type="dxa"/>
          </w:tcPr>
          <w:p w14:paraId="5CB813C4" w14:textId="3E316F38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completo</w:t>
            </w:r>
          </w:p>
        </w:tc>
        <w:tc>
          <w:tcPr>
            <w:tcW w:w="1518" w:type="dxa"/>
          </w:tcPr>
          <w:p w14:paraId="1CDB2930" w14:textId="71F2A434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completo do professor</w:t>
            </w:r>
          </w:p>
        </w:tc>
        <w:tc>
          <w:tcPr>
            <w:tcW w:w="1203" w:type="dxa"/>
          </w:tcPr>
          <w:p w14:paraId="1EC7C7E4" w14:textId="70F0FCE4" w:rsidR="002500B6" w:rsidRPr="002779E1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14C4B2B" w14:textId="0A8EFAEF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16ECAC8E" w14:textId="0DD13D66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10A487D9" w14:textId="729DFD39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604D31" w14:paraId="641ED329" w14:textId="77777777" w:rsidTr="00A31B1F">
        <w:tc>
          <w:tcPr>
            <w:tcW w:w="661" w:type="dxa"/>
          </w:tcPr>
          <w:p w14:paraId="673C63EE" w14:textId="0D97A849" w:rsidR="00604D31" w:rsidRDefault="00604D31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492" w:type="dxa"/>
          </w:tcPr>
          <w:p w14:paraId="12D292E8" w14:textId="24C3ACF1" w:rsidR="00604D31" w:rsidRDefault="00604D31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</w:t>
            </w:r>
          </w:p>
        </w:tc>
        <w:tc>
          <w:tcPr>
            <w:tcW w:w="1518" w:type="dxa"/>
          </w:tcPr>
          <w:p w14:paraId="335A81E8" w14:textId="3A164909" w:rsidR="00604D31" w:rsidRDefault="00604D31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 do professor</w:t>
            </w:r>
          </w:p>
        </w:tc>
        <w:tc>
          <w:tcPr>
            <w:tcW w:w="1203" w:type="dxa"/>
          </w:tcPr>
          <w:p w14:paraId="323680E4" w14:textId="0B50852A" w:rsidR="00604D31" w:rsidRPr="047B0915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398" w:type="dxa"/>
          </w:tcPr>
          <w:p w14:paraId="6FFB7BF9" w14:textId="437B4FF1" w:rsidR="00604D31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947" w:type="dxa"/>
          </w:tcPr>
          <w:p w14:paraId="1DCFF4CC" w14:textId="341AA50B" w:rsidR="00604D31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4DEEFAF8" w14:textId="2447802E" w:rsidR="00604D31" w:rsidRPr="00604D31" w:rsidRDefault="00A31B1F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2500B6" w14:paraId="55C1B959" w14:textId="77777777" w:rsidTr="00A31B1F">
        <w:tc>
          <w:tcPr>
            <w:tcW w:w="661" w:type="dxa"/>
          </w:tcPr>
          <w:p w14:paraId="75697FF1" w14:textId="18EFD1F0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492" w:type="dxa"/>
          </w:tcPr>
          <w:p w14:paraId="6B5E3C54" w14:textId="48CC50DA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CPF</w:t>
            </w:r>
          </w:p>
        </w:tc>
        <w:tc>
          <w:tcPr>
            <w:tcW w:w="1518" w:type="dxa"/>
          </w:tcPr>
          <w:p w14:paraId="193D656B" w14:textId="1E56D5F7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CPF do professor</w:t>
            </w:r>
          </w:p>
        </w:tc>
        <w:tc>
          <w:tcPr>
            <w:tcW w:w="1203" w:type="dxa"/>
          </w:tcPr>
          <w:p w14:paraId="636879EF" w14:textId="754AA428" w:rsidR="002500B6" w:rsidRPr="002779E1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3A1AAB47" w14:textId="55EA1785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r w:rsidR="00A31B1F">
              <w:rPr>
                <w:sz w:val="22"/>
                <w:szCs w:val="22"/>
              </w:rPr>
              <w:t>000.000.000-00</w:t>
            </w:r>
          </w:p>
        </w:tc>
        <w:tc>
          <w:tcPr>
            <w:tcW w:w="947" w:type="dxa"/>
          </w:tcPr>
          <w:p w14:paraId="2C299A63" w14:textId="0545D228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3148867" w14:textId="629C0107" w:rsidR="002500B6" w:rsidRPr="002779E1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2DA314D" w14:textId="77777777" w:rsidTr="00A31B1F">
        <w:tc>
          <w:tcPr>
            <w:tcW w:w="661" w:type="dxa"/>
          </w:tcPr>
          <w:p w14:paraId="03F074AF" w14:textId="4355A6A6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3AB91FE3" w14:textId="6CDB9FE9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RG</w:t>
            </w:r>
          </w:p>
        </w:tc>
        <w:tc>
          <w:tcPr>
            <w:tcW w:w="1518" w:type="dxa"/>
          </w:tcPr>
          <w:p w14:paraId="6B0917C9" w14:textId="3FCC628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RG do professor</w:t>
            </w:r>
          </w:p>
        </w:tc>
        <w:tc>
          <w:tcPr>
            <w:tcW w:w="1203" w:type="dxa"/>
          </w:tcPr>
          <w:p w14:paraId="56E26F6E" w14:textId="0BEA95FE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47D9C114" w14:textId="1D6DC0A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r w:rsidR="00A31B1F">
              <w:rPr>
                <w:sz w:val="22"/>
                <w:szCs w:val="22"/>
              </w:rPr>
              <w:t>00.000.000</w:t>
            </w:r>
          </w:p>
        </w:tc>
        <w:tc>
          <w:tcPr>
            <w:tcW w:w="947" w:type="dxa"/>
          </w:tcPr>
          <w:p w14:paraId="07D0E83F" w14:textId="57469B1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746A7367" w14:textId="4AB9B539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14AD1097" w14:textId="77777777" w:rsidTr="00A31B1F">
        <w:tc>
          <w:tcPr>
            <w:tcW w:w="661" w:type="dxa"/>
          </w:tcPr>
          <w:p w14:paraId="77A22C9D" w14:textId="47E70C90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492" w:type="dxa"/>
          </w:tcPr>
          <w:p w14:paraId="2396747B" w14:textId="429C5FE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Email</w:t>
            </w:r>
          </w:p>
        </w:tc>
        <w:tc>
          <w:tcPr>
            <w:tcW w:w="1518" w:type="dxa"/>
          </w:tcPr>
          <w:p w14:paraId="5DFF4675" w14:textId="38F5EB58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Email do professor</w:t>
            </w:r>
          </w:p>
        </w:tc>
        <w:tc>
          <w:tcPr>
            <w:tcW w:w="1203" w:type="dxa"/>
          </w:tcPr>
          <w:p w14:paraId="253EE40D" w14:textId="071B7BD1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8BF8FA0" w14:textId="516A380D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67F5E336" w14:textId="72F53D9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F1A72A5" w14:textId="45488ECA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6F63C03D" w14:textId="77777777" w:rsidTr="00A31B1F">
        <w:tc>
          <w:tcPr>
            <w:tcW w:w="661" w:type="dxa"/>
          </w:tcPr>
          <w:p w14:paraId="42383A98" w14:textId="05D9DD7D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492" w:type="dxa"/>
          </w:tcPr>
          <w:p w14:paraId="022CA606" w14:textId="01FA441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telefone</w:t>
            </w:r>
          </w:p>
        </w:tc>
        <w:tc>
          <w:tcPr>
            <w:tcW w:w="1518" w:type="dxa"/>
          </w:tcPr>
          <w:p w14:paraId="05E9EEA1" w14:textId="195F2402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telefone do professor</w:t>
            </w:r>
          </w:p>
        </w:tc>
        <w:tc>
          <w:tcPr>
            <w:tcW w:w="1203" w:type="dxa"/>
          </w:tcPr>
          <w:p w14:paraId="7A743DAD" w14:textId="684A858A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586F069B" w14:textId="0B9AB96C" w:rsidR="002500B6" w:rsidRP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365D4119" w14:textId="49C8162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32973F4A" w14:textId="1C061582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03FC683C" w14:textId="77777777" w:rsidTr="00A31B1F">
        <w:tc>
          <w:tcPr>
            <w:tcW w:w="661" w:type="dxa"/>
          </w:tcPr>
          <w:p w14:paraId="709820A5" w14:textId="1212AA7A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6</w:t>
            </w:r>
          </w:p>
        </w:tc>
        <w:tc>
          <w:tcPr>
            <w:tcW w:w="1492" w:type="dxa"/>
          </w:tcPr>
          <w:p w14:paraId="17293C40" w14:textId="4C04DF77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Número de endereço </w:t>
            </w:r>
          </w:p>
        </w:tc>
        <w:tc>
          <w:tcPr>
            <w:tcW w:w="1518" w:type="dxa"/>
          </w:tcPr>
          <w:p w14:paraId="23F922B7" w14:textId="4D43220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1203" w:type="dxa"/>
          </w:tcPr>
          <w:p w14:paraId="27B59A8D" w14:textId="4DE84E1E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CF6E56A" w14:textId="3073D912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26CC1DAD" w14:textId="675B4DE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7F9B4D96" w14:textId="34C83989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47D9F4B6" w14:textId="77777777" w:rsidTr="00A31B1F">
        <w:tc>
          <w:tcPr>
            <w:tcW w:w="661" w:type="dxa"/>
          </w:tcPr>
          <w:p w14:paraId="3EE9BA26" w14:textId="7122C849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492" w:type="dxa"/>
          </w:tcPr>
          <w:p w14:paraId="27971973" w14:textId="3BD968C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Complemento</w:t>
            </w:r>
          </w:p>
        </w:tc>
        <w:tc>
          <w:tcPr>
            <w:tcW w:w="1518" w:type="dxa"/>
          </w:tcPr>
          <w:p w14:paraId="6AB81BDA" w14:textId="29F0BB20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Complemento do endereço</w:t>
            </w:r>
          </w:p>
        </w:tc>
        <w:tc>
          <w:tcPr>
            <w:tcW w:w="1203" w:type="dxa"/>
          </w:tcPr>
          <w:p w14:paraId="34117A8C" w14:textId="2B5D9A1A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1D972C78" w14:textId="00541377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4B91C8BE" w14:textId="347B75C7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32CEF000" w14:textId="3545D7BF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  <w:r w:rsidR="00A31B1F">
              <w:rPr>
                <w:sz w:val="22"/>
                <w:szCs w:val="22"/>
                <w:lang w:val="en-US"/>
              </w:rPr>
              <w:t xml:space="preserve"> e </w:t>
            </w:r>
            <w:proofErr w:type="spellStart"/>
            <w:r w:rsidR="00A31B1F">
              <w:rPr>
                <w:sz w:val="22"/>
                <w:szCs w:val="22"/>
                <w:lang w:val="en-US"/>
              </w:rPr>
              <w:t>não</w:t>
            </w:r>
            <w:proofErr w:type="spellEnd"/>
            <w:r w:rsidR="00A31B1F"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 w:rsidR="00A31B1F">
              <w:rPr>
                <w:sz w:val="22"/>
                <w:szCs w:val="22"/>
                <w:lang w:val="en-US"/>
              </w:rPr>
              <w:t>obrigatório</w:t>
            </w:r>
            <w:proofErr w:type="spellEnd"/>
          </w:p>
        </w:tc>
      </w:tr>
      <w:tr w:rsidR="002500B6" w14:paraId="43F9EF90" w14:textId="77777777" w:rsidTr="00A31B1F">
        <w:tc>
          <w:tcPr>
            <w:tcW w:w="661" w:type="dxa"/>
          </w:tcPr>
          <w:p w14:paraId="34E239A7" w14:textId="5E6A7AAD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492" w:type="dxa"/>
          </w:tcPr>
          <w:p w14:paraId="65CA8C97" w14:textId="1E4B026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da rua</w:t>
            </w:r>
          </w:p>
        </w:tc>
        <w:tc>
          <w:tcPr>
            <w:tcW w:w="1518" w:type="dxa"/>
          </w:tcPr>
          <w:p w14:paraId="26805D4A" w14:textId="784B2DA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1203" w:type="dxa"/>
          </w:tcPr>
          <w:p w14:paraId="2587B0F5" w14:textId="24B3116A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619C6F02" w14:textId="718A7284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495B8EEB" w14:textId="675819E0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886BC7D" w14:textId="39E5A42E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B523AD1" w14:textId="77777777" w:rsidTr="00A31B1F">
        <w:tc>
          <w:tcPr>
            <w:tcW w:w="661" w:type="dxa"/>
          </w:tcPr>
          <w:p w14:paraId="47678177" w14:textId="35F116E4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1492" w:type="dxa"/>
          </w:tcPr>
          <w:p w14:paraId="68DE8E77" w14:textId="7274365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Bairro</w:t>
            </w:r>
          </w:p>
        </w:tc>
        <w:tc>
          <w:tcPr>
            <w:tcW w:w="1518" w:type="dxa"/>
          </w:tcPr>
          <w:p w14:paraId="3D0C5C13" w14:textId="193175AF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Bairro do professor</w:t>
            </w:r>
          </w:p>
        </w:tc>
        <w:tc>
          <w:tcPr>
            <w:tcW w:w="1203" w:type="dxa"/>
          </w:tcPr>
          <w:p w14:paraId="1E350D83" w14:textId="54AF34DB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4540E70" w14:textId="39D85194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57BAD333" w14:textId="3ABE5E94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354536C0" w14:textId="343F1601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119BC57C" w14:textId="77777777" w:rsidTr="00A31B1F">
        <w:tc>
          <w:tcPr>
            <w:tcW w:w="661" w:type="dxa"/>
          </w:tcPr>
          <w:p w14:paraId="4DCCB1DE" w14:textId="3410F1B0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1492" w:type="dxa"/>
          </w:tcPr>
          <w:p w14:paraId="40D081D1" w14:textId="7F589D5C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CEP</w:t>
            </w:r>
          </w:p>
        </w:tc>
        <w:tc>
          <w:tcPr>
            <w:tcW w:w="1518" w:type="dxa"/>
          </w:tcPr>
          <w:p w14:paraId="1A11058C" w14:textId="0934240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CEP da rua</w:t>
            </w:r>
          </w:p>
        </w:tc>
        <w:tc>
          <w:tcPr>
            <w:tcW w:w="1203" w:type="dxa"/>
          </w:tcPr>
          <w:p w14:paraId="1A0E7E70" w14:textId="09FE9FA1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39155977" w14:textId="2DBECBA0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 xml:space="preserve">Formato </w:t>
            </w:r>
            <w:r w:rsidR="00A31B1F">
              <w:rPr>
                <w:sz w:val="22"/>
                <w:szCs w:val="22"/>
              </w:rPr>
              <w:t>00000-000</w:t>
            </w:r>
          </w:p>
        </w:tc>
        <w:tc>
          <w:tcPr>
            <w:tcW w:w="947" w:type="dxa"/>
          </w:tcPr>
          <w:p w14:paraId="03160EB7" w14:textId="5D1B7F0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003F25DA" w14:textId="02E487E9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1B25C937" w14:textId="77777777" w:rsidTr="00A31B1F">
        <w:tc>
          <w:tcPr>
            <w:tcW w:w="661" w:type="dxa"/>
          </w:tcPr>
          <w:p w14:paraId="20AA5FA1" w14:textId="7A06F566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1492" w:type="dxa"/>
          </w:tcPr>
          <w:p w14:paraId="4323601B" w14:textId="040BECA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 de residência</w:t>
            </w:r>
          </w:p>
        </w:tc>
        <w:tc>
          <w:tcPr>
            <w:tcW w:w="1518" w:type="dxa"/>
          </w:tcPr>
          <w:p w14:paraId="3F2AC3A0" w14:textId="610045C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Cidade do professor</w:t>
            </w:r>
          </w:p>
        </w:tc>
        <w:tc>
          <w:tcPr>
            <w:tcW w:w="1203" w:type="dxa"/>
          </w:tcPr>
          <w:p w14:paraId="669FA677" w14:textId="13492ECF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15C21F2A" w14:textId="143EA5C0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5332525E" w14:textId="426981C1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4C8EBE42" w14:textId="64A3B323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DC2C205" w14:textId="77777777" w:rsidTr="00A31B1F">
        <w:tc>
          <w:tcPr>
            <w:tcW w:w="661" w:type="dxa"/>
          </w:tcPr>
          <w:p w14:paraId="1E193484" w14:textId="6137BE01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1492" w:type="dxa"/>
          </w:tcPr>
          <w:p w14:paraId="48006353" w14:textId="45B8C86A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Estado</w:t>
            </w:r>
          </w:p>
        </w:tc>
        <w:tc>
          <w:tcPr>
            <w:tcW w:w="1518" w:type="dxa"/>
          </w:tcPr>
          <w:p w14:paraId="51EF49E8" w14:textId="1F25801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Estado de residência</w:t>
            </w:r>
          </w:p>
        </w:tc>
        <w:tc>
          <w:tcPr>
            <w:tcW w:w="1203" w:type="dxa"/>
          </w:tcPr>
          <w:p w14:paraId="63F3328E" w14:textId="6915CBC5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UF brasil</w:t>
            </w:r>
          </w:p>
        </w:tc>
        <w:tc>
          <w:tcPr>
            <w:tcW w:w="1398" w:type="dxa"/>
          </w:tcPr>
          <w:p w14:paraId="03E7534C" w14:textId="771C2060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5C7338B0" w14:textId="575177D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Caixa de </w:t>
            </w:r>
            <w:r w:rsidR="00A31B1F">
              <w:rPr>
                <w:sz w:val="22"/>
                <w:szCs w:val="22"/>
              </w:rPr>
              <w:t>seleção</w:t>
            </w:r>
          </w:p>
        </w:tc>
        <w:tc>
          <w:tcPr>
            <w:tcW w:w="1278" w:type="dxa"/>
          </w:tcPr>
          <w:p w14:paraId="4B52ACFA" w14:textId="2C2DB63D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5EE65FD1" w14:textId="77777777" w:rsidTr="00A31B1F">
        <w:tc>
          <w:tcPr>
            <w:tcW w:w="661" w:type="dxa"/>
          </w:tcPr>
          <w:p w14:paraId="4150F552" w14:textId="1AA9CCA2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1492" w:type="dxa"/>
          </w:tcPr>
          <w:p w14:paraId="59E01EDB" w14:textId="112F79A6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</w:t>
            </w:r>
          </w:p>
        </w:tc>
        <w:tc>
          <w:tcPr>
            <w:tcW w:w="1518" w:type="dxa"/>
          </w:tcPr>
          <w:p w14:paraId="060CB01F" w14:textId="5B659D1E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nascimento</w:t>
            </w:r>
          </w:p>
        </w:tc>
        <w:tc>
          <w:tcPr>
            <w:tcW w:w="1203" w:type="dxa"/>
          </w:tcPr>
          <w:p w14:paraId="2FCD52B4" w14:textId="396A9CB9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2EA9B21" w14:textId="70B51B79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2D4E35BA" w14:textId="6EEBDE93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2C6FFA69" w14:textId="69C6A3B6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500B6" w14:paraId="39CEF715" w14:textId="77777777" w:rsidTr="00A31B1F">
        <w:tc>
          <w:tcPr>
            <w:tcW w:w="661" w:type="dxa"/>
          </w:tcPr>
          <w:p w14:paraId="4858E0F8" w14:textId="77A1F75E" w:rsidR="002500B6" w:rsidRPr="002779E1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1492" w:type="dxa"/>
          </w:tcPr>
          <w:p w14:paraId="14BB625D" w14:textId="2B05861B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Salário</w:t>
            </w:r>
          </w:p>
        </w:tc>
        <w:tc>
          <w:tcPr>
            <w:tcW w:w="1518" w:type="dxa"/>
          </w:tcPr>
          <w:p w14:paraId="73B93C36" w14:textId="1C1A7E6F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Salário do professor</w:t>
            </w:r>
          </w:p>
        </w:tc>
        <w:tc>
          <w:tcPr>
            <w:tcW w:w="1203" w:type="dxa"/>
          </w:tcPr>
          <w:p w14:paraId="2447C6D3" w14:textId="1B3D96FB" w:rsidR="002500B6" w:rsidRDefault="002500B6" w:rsidP="002500B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398" w:type="dxa"/>
          </w:tcPr>
          <w:p w14:paraId="70A35302" w14:textId="04837621" w:rsidR="002500B6" w:rsidRPr="004D0B2B" w:rsidRDefault="002500B6" w:rsidP="002500B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47" w:type="dxa"/>
          </w:tcPr>
          <w:p w14:paraId="44B46312" w14:textId="425790E0" w:rsidR="002500B6" w:rsidRDefault="002500B6" w:rsidP="002500B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57498061" w14:textId="345DC6C1" w:rsidR="002500B6" w:rsidRDefault="002500B6" w:rsidP="002500B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A31B1F" w14:paraId="3353B97E" w14:textId="77777777" w:rsidTr="00A31B1F">
        <w:tc>
          <w:tcPr>
            <w:tcW w:w="661" w:type="dxa"/>
          </w:tcPr>
          <w:p w14:paraId="1F982006" w14:textId="4450B4B8" w:rsidR="00A31B1F" w:rsidRPr="002779E1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1492" w:type="dxa"/>
          </w:tcPr>
          <w:p w14:paraId="2A115887" w14:textId="29598821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contratação</w:t>
            </w:r>
          </w:p>
        </w:tc>
        <w:tc>
          <w:tcPr>
            <w:tcW w:w="1518" w:type="dxa"/>
          </w:tcPr>
          <w:p w14:paraId="767DFE6B" w14:textId="09B9CEEE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da contratação do professor</w:t>
            </w:r>
          </w:p>
        </w:tc>
        <w:tc>
          <w:tcPr>
            <w:tcW w:w="1203" w:type="dxa"/>
          </w:tcPr>
          <w:p w14:paraId="5A9644BB" w14:textId="4B019544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398" w:type="dxa"/>
          </w:tcPr>
          <w:p w14:paraId="51D7AF7F" w14:textId="1A40ADE4" w:rsidR="00A31B1F" w:rsidRPr="002500B6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947" w:type="dxa"/>
          </w:tcPr>
          <w:p w14:paraId="5A7474C0" w14:textId="635411D0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40AFCCE1" w14:textId="400763D9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A31B1F" w14:paraId="49CADBB8" w14:textId="77777777" w:rsidTr="00A31B1F">
        <w:tc>
          <w:tcPr>
            <w:tcW w:w="661" w:type="dxa"/>
          </w:tcPr>
          <w:p w14:paraId="04AE2C18" w14:textId="1109FD37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1492" w:type="dxa"/>
          </w:tcPr>
          <w:p w14:paraId="28DE3BD5" w14:textId="1B45F844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desligamento</w:t>
            </w:r>
          </w:p>
        </w:tc>
        <w:tc>
          <w:tcPr>
            <w:tcW w:w="1518" w:type="dxa"/>
          </w:tcPr>
          <w:p w14:paraId="70AA2D2C" w14:textId="2553621A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desligamento do professor</w:t>
            </w:r>
          </w:p>
        </w:tc>
        <w:tc>
          <w:tcPr>
            <w:tcW w:w="1203" w:type="dxa"/>
          </w:tcPr>
          <w:p w14:paraId="4B93E62C" w14:textId="4D513AF7" w:rsidR="00A31B1F" w:rsidRPr="047B0915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398" w:type="dxa"/>
          </w:tcPr>
          <w:p w14:paraId="03F20320" w14:textId="40500274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947" w:type="dxa"/>
          </w:tcPr>
          <w:p w14:paraId="766E8DA1" w14:textId="587AE51F" w:rsid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78" w:type="dxa"/>
          </w:tcPr>
          <w:p w14:paraId="0A3C63BC" w14:textId="7DB4ACF3" w:rsidR="00A31B1F" w:rsidRPr="00A31B1F" w:rsidRDefault="00A31B1F" w:rsidP="00A31B1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</w:tbl>
    <w:p w14:paraId="4E6232DE" w14:textId="77777777" w:rsidR="00021301" w:rsidRPr="003B5A95" w:rsidRDefault="00021301" w:rsidP="00BE453F">
      <w:pPr>
        <w:pStyle w:val="Heading2"/>
      </w:pPr>
      <w:r w:rsidRPr="003B5A95"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021301" w14:paraId="252AB79F" w14:textId="77777777" w:rsidTr="002E547A">
        <w:tc>
          <w:tcPr>
            <w:tcW w:w="704" w:type="dxa"/>
          </w:tcPr>
          <w:p w14:paraId="28464977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B7D1367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85E2098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E1560AD" w14:textId="77777777" w:rsidR="00021301" w:rsidRPr="002779E1" w:rsidRDefault="00021301" w:rsidP="002E547A">
            <w:pPr>
              <w:rPr>
                <w:b/>
                <w:bCs w:val="0"/>
                <w:sz w:val="22"/>
                <w:szCs w:val="22"/>
                <w:highlight w:val="yellow"/>
              </w:rPr>
            </w:pPr>
            <w:r w:rsidRPr="002779E1">
              <w:rPr>
                <w:b/>
                <w:bCs w:val="0"/>
                <w:sz w:val="22"/>
                <w:szCs w:val="22"/>
              </w:rPr>
              <w:t>Restrições</w:t>
            </w:r>
          </w:p>
        </w:tc>
      </w:tr>
      <w:tr w:rsidR="00021301" w14:paraId="6C6F00D6" w14:textId="77777777" w:rsidTr="002E547A">
        <w:tc>
          <w:tcPr>
            <w:tcW w:w="704" w:type="dxa"/>
          </w:tcPr>
          <w:p w14:paraId="72D32261" w14:textId="77777777" w:rsidR="00021301" w:rsidRPr="002779E1" w:rsidRDefault="00021301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28DAD85A" w14:textId="4B783C95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Cadastrar</w:t>
            </w:r>
          </w:p>
        </w:tc>
        <w:tc>
          <w:tcPr>
            <w:tcW w:w="3827" w:type="dxa"/>
          </w:tcPr>
          <w:p w14:paraId="6EAACAEF" w14:textId="39AC21E0" w:rsidR="00021301" w:rsidRPr="002779E1" w:rsidRDefault="00A31B1F" w:rsidP="002E547A">
            <w:pPr>
              <w:rPr>
                <w:sz w:val="22"/>
                <w:szCs w:val="22"/>
                <w:highlight w:val="yellow"/>
              </w:rPr>
            </w:pPr>
            <w:r w:rsidRPr="00A31B1F">
              <w:rPr>
                <w:sz w:val="22"/>
                <w:szCs w:val="22"/>
              </w:rPr>
              <w:t>Cadastra novo professor</w:t>
            </w:r>
          </w:p>
        </w:tc>
        <w:tc>
          <w:tcPr>
            <w:tcW w:w="1556" w:type="dxa"/>
          </w:tcPr>
          <w:p w14:paraId="293835A7" w14:textId="77777777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  <w:tr w:rsidR="00021301" w14:paraId="4BEA8972" w14:textId="77777777" w:rsidTr="002E547A">
        <w:tc>
          <w:tcPr>
            <w:tcW w:w="704" w:type="dxa"/>
          </w:tcPr>
          <w:p w14:paraId="79800248" w14:textId="77777777" w:rsidR="00021301" w:rsidRPr="002779E1" w:rsidRDefault="00021301" w:rsidP="002E547A">
            <w:pPr>
              <w:rPr>
                <w:sz w:val="22"/>
                <w:szCs w:val="22"/>
              </w:rPr>
            </w:pPr>
            <w:r w:rsidRPr="002779E1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EE47DC4" w14:textId="7AA22205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Cancelar</w:t>
            </w:r>
          </w:p>
        </w:tc>
        <w:tc>
          <w:tcPr>
            <w:tcW w:w="3827" w:type="dxa"/>
          </w:tcPr>
          <w:p w14:paraId="5EB99A8C" w14:textId="59C0C8BC" w:rsidR="00021301" w:rsidRPr="002779E1" w:rsidRDefault="002500B6" w:rsidP="002E547A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 operação</w:t>
            </w:r>
          </w:p>
        </w:tc>
        <w:tc>
          <w:tcPr>
            <w:tcW w:w="1556" w:type="dxa"/>
          </w:tcPr>
          <w:p w14:paraId="116ADE9B" w14:textId="77777777" w:rsidR="00021301" w:rsidRPr="002779E1" w:rsidRDefault="00021301" w:rsidP="002E547A">
            <w:pPr>
              <w:rPr>
                <w:sz w:val="22"/>
                <w:szCs w:val="22"/>
                <w:highlight w:val="yellow"/>
              </w:rPr>
            </w:pPr>
            <w:r w:rsidRPr="002779E1">
              <w:rPr>
                <w:sz w:val="22"/>
                <w:szCs w:val="22"/>
              </w:rPr>
              <w:t>-</w:t>
            </w:r>
          </w:p>
        </w:tc>
      </w:tr>
    </w:tbl>
    <w:p w14:paraId="2C39D771" w14:textId="77777777" w:rsidR="00021301" w:rsidRDefault="00021301" w:rsidP="047B0915">
      <w:pPr>
        <w:rPr>
          <w:highlight w:val="yellow"/>
        </w:rPr>
      </w:pPr>
    </w:p>
    <w:p w14:paraId="19123AF8" w14:textId="6B6CED05" w:rsidR="002500B6" w:rsidRDefault="002500B6">
      <w:pPr>
        <w:keepLines w:val="0"/>
        <w:spacing w:before="0" w:after="0"/>
        <w:rPr>
          <w:highlight w:val="yellow"/>
        </w:rPr>
      </w:pPr>
      <w:r>
        <w:rPr>
          <w:highlight w:val="yellow"/>
        </w:rPr>
        <w:br w:type="page"/>
      </w:r>
    </w:p>
    <w:p w14:paraId="0DCF603A" w14:textId="0F1A4394" w:rsidR="002500B6" w:rsidRDefault="002500B6" w:rsidP="00BE453F">
      <w:pPr>
        <w:pStyle w:val="Heading1"/>
      </w:pPr>
      <w:r>
        <w:lastRenderedPageBreak/>
        <w:t xml:space="preserve">Interface de usuário: Página de </w:t>
      </w:r>
      <w:r w:rsidR="00943FDE">
        <w:t>professores cadastrados</w:t>
      </w:r>
    </w:p>
    <w:p w14:paraId="67AB528E" w14:textId="0DD30515" w:rsidR="002500B6" w:rsidRDefault="0082441E" w:rsidP="00BE453F">
      <w:pPr>
        <w:pStyle w:val="Heading2"/>
      </w:pPr>
      <w:r>
        <w:t>Layout</w:t>
      </w:r>
      <w:r w:rsidR="002500B6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500B6" w14:paraId="1ACC145A" w14:textId="77777777" w:rsidTr="002E547A">
        <w:tc>
          <w:tcPr>
            <w:tcW w:w="8497" w:type="dxa"/>
          </w:tcPr>
          <w:p w14:paraId="328B0859" w14:textId="21DB8F9F" w:rsidR="002500B6" w:rsidRDefault="00CC6389" w:rsidP="004D2A38">
            <w:pPr>
              <w:pStyle w:val="BodyText"/>
            </w:pPr>
            <w:r w:rsidRPr="00CC6389">
              <w:rPr>
                <w:noProof/>
              </w:rPr>
              <w:drawing>
                <wp:inline distT="0" distB="0" distL="0" distR="0" wp14:anchorId="7F219642" wp14:editId="7881BB55">
                  <wp:extent cx="5287618" cy="1388567"/>
                  <wp:effectExtent l="0" t="0" r="0" b="2540"/>
                  <wp:docPr id="6202835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28352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769" cy="1392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58841" w14:textId="77777777" w:rsidR="002500B6" w:rsidRDefault="002500B6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092"/>
        <w:gridCol w:w="1587"/>
        <w:gridCol w:w="981"/>
        <w:gridCol w:w="2012"/>
        <w:gridCol w:w="923"/>
        <w:gridCol w:w="1211"/>
      </w:tblGrid>
      <w:tr w:rsidR="00B5699D" w14:paraId="0CA0C8D3" w14:textId="77777777" w:rsidTr="00B5699D">
        <w:trPr>
          <w:trHeight w:val="300"/>
        </w:trPr>
        <w:tc>
          <w:tcPr>
            <w:tcW w:w="691" w:type="dxa"/>
          </w:tcPr>
          <w:p w14:paraId="7AB8EAFE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092" w:type="dxa"/>
          </w:tcPr>
          <w:p w14:paraId="231C1A1F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87" w:type="dxa"/>
          </w:tcPr>
          <w:p w14:paraId="0822D6E1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3B9A3162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2012" w:type="dxa"/>
          </w:tcPr>
          <w:p w14:paraId="2565468F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23" w:type="dxa"/>
          </w:tcPr>
          <w:p w14:paraId="39509A24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11" w:type="dxa"/>
          </w:tcPr>
          <w:p w14:paraId="643627C6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5699D" w14:paraId="5039646D" w14:textId="77777777" w:rsidTr="00B5699D">
        <w:trPr>
          <w:trHeight w:val="300"/>
        </w:trPr>
        <w:tc>
          <w:tcPr>
            <w:tcW w:w="691" w:type="dxa"/>
          </w:tcPr>
          <w:p w14:paraId="0F44FDBA" w14:textId="2AA40DA1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092" w:type="dxa"/>
          </w:tcPr>
          <w:p w14:paraId="64C68F73" w14:textId="4917F7D1" w:rsidR="00B5699D" w:rsidRDefault="00B5699D" w:rsidP="00B5699D">
            <w:pPr>
              <w:spacing w:line="259" w:lineRule="auto"/>
            </w:pPr>
            <w:r>
              <w:t>Nome</w:t>
            </w:r>
          </w:p>
        </w:tc>
        <w:tc>
          <w:tcPr>
            <w:tcW w:w="1587" w:type="dxa"/>
          </w:tcPr>
          <w:p w14:paraId="307A2889" w14:textId="4FF4C25A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professor</w:t>
            </w:r>
          </w:p>
        </w:tc>
        <w:tc>
          <w:tcPr>
            <w:tcW w:w="981" w:type="dxa"/>
          </w:tcPr>
          <w:p w14:paraId="5971EFFA" w14:textId="151660BC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03102C5B" w14:textId="1689D62E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1E824D11" w14:textId="40EA59EF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07D34CE3" w14:textId="64787AA7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65C2A064" w14:textId="77777777" w:rsidTr="00B5699D">
        <w:trPr>
          <w:trHeight w:val="300"/>
        </w:trPr>
        <w:tc>
          <w:tcPr>
            <w:tcW w:w="691" w:type="dxa"/>
          </w:tcPr>
          <w:p w14:paraId="44CE79C5" w14:textId="72ABACE1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092" w:type="dxa"/>
          </w:tcPr>
          <w:p w14:paraId="4022620B" w14:textId="64EB102F" w:rsidR="00B5699D" w:rsidRDefault="00B5699D" w:rsidP="00B5699D">
            <w:pPr>
              <w:spacing w:line="259" w:lineRule="auto"/>
            </w:pPr>
            <w:r>
              <w:t>CPF</w:t>
            </w:r>
          </w:p>
        </w:tc>
        <w:tc>
          <w:tcPr>
            <w:tcW w:w="1587" w:type="dxa"/>
          </w:tcPr>
          <w:p w14:paraId="021813EB" w14:textId="46C7A816" w:rsidR="00B5699D" w:rsidRDefault="00B5699D" w:rsidP="00B5699D">
            <w:pPr>
              <w:spacing w:line="259" w:lineRule="auto"/>
            </w:pPr>
            <w:r>
              <w:t>CPF do professor</w:t>
            </w:r>
          </w:p>
        </w:tc>
        <w:tc>
          <w:tcPr>
            <w:tcW w:w="981" w:type="dxa"/>
          </w:tcPr>
          <w:p w14:paraId="70C0E2A1" w14:textId="2FDDD487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32C3268A" w14:textId="6C2F03D3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03AA43D8" w14:textId="62B2AC1D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3B41C8D6" w14:textId="7B81B51D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0DB971BA" w14:textId="77777777" w:rsidTr="00B5699D">
        <w:trPr>
          <w:trHeight w:val="300"/>
        </w:trPr>
        <w:tc>
          <w:tcPr>
            <w:tcW w:w="691" w:type="dxa"/>
          </w:tcPr>
          <w:p w14:paraId="769016AF" w14:textId="3F143A4F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092" w:type="dxa"/>
          </w:tcPr>
          <w:p w14:paraId="10C3292B" w14:textId="48879A51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</w:t>
            </w:r>
          </w:p>
        </w:tc>
        <w:tc>
          <w:tcPr>
            <w:tcW w:w="1587" w:type="dxa"/>
          </w:tcPr>
          <w:p w14:paraId="2A0F182F" w14:textId="20176CDC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 do professor</w:t>
            </w:r>
          </w:p>
        </w:tc>
        <w:tc>
          <w:tcPr>
            <w:tcW w:w="981" w:type="dxa"/>
          </w:tcPr>
          <w:p w14:paraId="201F9A71" w14:textId="3A0E1EE8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774B2F2" w14:textId="4AC49068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5301DC35" w14:textId="71E4D5B9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39C9CC90" w14:textId="72E80248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63D27B77" w14:textId="77777777" w:rsidTr="00B5699D">
        <w:trPr>
          <w:trHeight w:val="300"/>
        </w:trPr>
        <w:tc>
          <w:tcPr>
            <w:tcW w:w="691" w:type="dxa"/>
          </w:tcPr>
          <w:p w14:paraId="1E4CB601" w14:textId="060DCB3C" w:rsidR="00B5699D" w:rsidRPr="047B0915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092" w:type="dxa"/>
          </w:tcPr>
          <w:p w14:paraId="7FEEF823" w14:textId="2ACC1303" w:rsidR="00B5699D" w:rsidRPr="047B0915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</w:t>
            </w:r>
          </w:p>
        </w:tc>
        <w:tc>
          <w:tcPr>
            <w:tcW w:w="1587" w:type="dxa"/>
          </w:tcPr>
          <w:p w14:paraId="0DB24443" w14:textId="1CD169C0" w:rsidR="00B5699D" w:rsidRPr="047B0915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 do professor</w:t>
            </w:r>
          </w:p>
        </w:tc>
        <w:tc>
          <w:tcPr>
            <w:tcW w:w="981" w:type="dxa"/>
          </w:tcPr>
          <w:p w14:paraId="0AF18766" w14:textId="49AC6989" w:rsidR="00B5699D" w:rsidRPr="047B0915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6EE40B59" w14:textId="76597D77" w:rsidR="00B5699D" w:rsidRPr="047B0915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3D94577C" w14:textId="622F301F" w:rsidR="00B5699D" w:rsidRPr="047B0915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7EECF726" w14:textId="4755F2B2" w:rsidR="00B5699D" w:rsidRPr="00021301" w:rsidRDefault="00B5699D" w:rsidP="00B5699D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5699D" w14:paraId="246EBA31" w14:textId="77777777" w:rsidTr="00B5699D">
        <w:trPr>
          <w:trHeight w:val="300"/>
        </w:trPr>
        <w:tc>
          <w:tcPr>
            <w:tcW w:w="691" w:type="dxa"/>
          </w:tcPr>
          <w:p w14:paraId="1CD77E71" w14:textId="5A3A6ACD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092" w:type="dxa"/>
          </w:tcPr>
          <w:p w14:paraId="121A7258" w14:textId="04D70CBE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</w:t>
            </w:r>
          </w:p>
        </w:tc>
        <w:tc>
          <w:tcPr>
            <w:tcW w:w="1587" w:type="dxa"/>
          </w:tcPr>
          <w:p w14:paraId="1BA163C7" w14:textId="19DEA312" w:rsidR="00B5699D" w:rsidRDefault="00B5699D" w:rsidP="00B5699D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981" w:type="dxa"/>
          </w:tcPr>
          <w:p w14:paraId="197D798D" w14:textId="474C83E9" w:rsidR="00B5699D" w:rsidRDefault="00B5699D" w:rsidP="00B5699D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DACC8CC" w14:textId="5D6D550A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68A02B40" w14:textId="466440D7" w:rsidR="00B5699D" w:rsidRDefault="00B5699D" w:rsidP="00B5699D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431C0168" w14:textId="0F185AA4" w:rsidR="00B5699D" w:rsidRDefault="00B5699D" w:rsidP="00B5699D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EE0CB0" w14:paraId="4109AABF" w14:textId="77777777" w:rsidTr="00B5699D">
        <w:trPr>
          <w:trHeight w:val="300"/>
        </w:trPr>
        <w:tc>
          <w:tcPr>
            <w:tcW w:w="691" w:type="dxa"/>
          </w:tcPr>
          <w:p w14:paraId="752B416C" w14:textId="2AE82B91" w:rsidR="00EE0CB0" w:rsidRDefault="00EE0CB0" w:rsidP="00EE0C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092" w:type="dxa"/>
          </w:tcPr>
          <w:p w14:paraId="1779CBD7" w14:textId="01C8C268" w:rsidR="00EE0CB0" w:rsidRDefault="00EE0CB0" w:rsidP="00EE0CB0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87" w:type="dxa"/>
          </w:tcPr>
          <w:p w14:paraId="368DB778" w14:textId="7678FA4B" w:rsidR="00EE0CB0" w:rsidRDefault="00EE0CB0" w:rsidP="00EE0CB0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981" w:type="dxa"/>
          </w:tcPr>
          <w:p w14:paraId="75C4518E" w14:textId="596553DF" w:rsidR="00EE0CB0" w:rsidRPr="047B0915" w:rsidRDefault="00EE0CB0" w:rsidP="00EE0CB0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0779A20F" w14:textId="1F4F7A64" w:rsidR="00EE0CB0" w:rsidRDefault="00EE0CB0" w:rsidP="00EE0C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604ADB76" w14:textId="471702C7" w:rsidR="00EE0CB0" w:rsidRDefault="00EE0CB0" w:rsidP="00EE0CB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32D218AE" w14:textId="314F249B" w:rsidR="00EE0CB0" w:rsidRDefault="00EE0CB0" w:rsidP="00EE0CB0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0BEB60D4" w14:textId="77777777" w:rsidR="002500B6" w:rsidRDefault="002500B6" w:rsidP="00BE453F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2500B6" w14:paraId="4F61CA4E" w14:textId="77777777" w:rsidTr="002E547A">
        <w:trPr>
          <w:trHeight w:val="300"/>
        </w:trPr>
        <w:tc>
          <w:tcPr>
            <w:tcW w:w="704" w:type="dxa"/>
          </w:tcPr>
          <w:p w14:paraId="5FEE60BB" w14:textId="77777777" w:rsidR="002500B6" w:rsidRDefault="002500B6" w:rsidP="002E547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5701DD38" w14:textId="77777777" w:rsidR="002500B6" w:rsidRDefault="002500B6" w:rsidP="002E547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D908DC6" w14:textId="77777777" w:rsidR="002500B6" w:rsidRDefault="002500B6" w:rsidP="002E547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2D9BDC5E" w14:textId="77777777" w:rsidR="002500B6" w:rsidRDefault="002500B6" w:rsidP="002E547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2500B6" w14:paraId="2B792633" w14:textId="77777777" w:rsidTr="002E547A">
        <w:trPr>
          <w:trHeight w:val="300"/>
        </w:trPr>
        <w:tc>
          <w:tcPr>
            <w:tcW w:w="704" w:type="dxa"/>
          </w:tcPr>
          <w:p w14:paraId="759AE91A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2ED7152" w14:textId="2EA4BBEA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Ordem alfabética</w:t>
            </w:r>
          </w:p>
        </w:tc>
        <w:tc>
          <w:tcPr>
            <w:tcW w:w="3827" w:type="dxa"/>
          </w:tcPr>
          <w:p w14:paraId="7A213FC3" w14:textId="77777777" w:rsidR="002500B6" w:rsidRDefault="002500B6" w:rsidP="002E547A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68980809" w14:textId="77777777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500B6" w14:paraId="70894C14" w14:textId="77777777" w:rsidTr="002E547A">
        <w:trPr>
          <w:trHeight w:val="300"/>
        </w:trPr>
        <w:tc>
          <w:tcPr>
            <w:tcW w:w="704" w:type="dxa"/>
          </w:tcPr>
          <w:p w14:paraId="61BB3FB4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6787B9AD" w14:textId="5675BC84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Todos</w:t>
            </w:r>
          </w:p>
        </w:tc>
        <w:tc>
          <w:tcPr>
            <w:tcW w:w="3827" w:type="dxa"/>
          </w:tcPr>
          <w:p w14:paraId="5CEB0128" w14:textId="77777777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Exibe todas as turmas cadastradas</w:t>
            </w:r>
          </w:p>
        </w:tc>
        <w:tc>
          <w:tcPr>
            <w:tcW w:w="1556" w:type="dxa"/>
          </w:tcPr>
          <w:p w14:paraId="3E98372B" w14:textId="77777777" w:rsidR="002500B6" w:rsidRDefault="002500B6" w:rsidP="002E547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500B6" w14:paraId="6FA6C26E" w14:textId="77777777" w:rsidTr="002E547A">
        <w:trPr>
          <w:trHeight w:val="300"/>
        </w:trPr>
        <w:tc>
          <w:tcPr>
            <w:tcW w:w="704" w:type="dxa"/>
          </w:tcPr>
          <w:p w14:paraId="5E3884D7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394D0366" w14:textId="64305374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Pesquisar</w:t>
            </w:r>
          </w:p>
        </w:tc>
        <w:tc>
          <w:tcPr>
            <w:tcW w:w="3827" w:type="dxa"/>
          </w:tcPr>
          <w:p w14:paraId="5A882AFB" w14:textId="27A61119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 w:rsidR="00B5699D">
              <w:rPr>
                <w:sz w:val="22"/>
                <w:szCs w:val="22"/>
              </w:rPr>
              <w:t>professor</w:t>
            </w:r>
          </w:p>
        </w:tc>
        <w:tc>
          <w:tcPr>
            <w:tcW w:w="1556" w:type="dxa"/>
          </w:tcPr>
          <w:p w14:paraId="34E5D19A" w14:textId="77777777" w:rsidR="002500B6" w:rsidRDefault="002500B6" w:rsidP="002E547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B5699D" w14:paraId="0EA8DD3D" w14:textId="77777777" w:rsidTr="002E547A">
        <w:trPr>
          <w:trHeight w:val="300"/>
        </w:trPr>
        <w:tc>
          <w:tcPr>
            <w:tcW w:w="704" w:type="dxa"/>
          </w:tcPr>
          <w:p w14:paraId="25DFDB32" w14:textId="61B53FCE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17E8D1CD" w14:textId="3769FA5F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Editar</w:t>
            </w:r>
          </w:p>
        </w:tc>
        <w:tc>
          <w:tcPr>
            <w:tcW w:w="3827" w:type="dxa"/>
          </w:tcPr>
          <w:p w14:paraId="59C567A2" w14:textId="780E5663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professor</w:t>
            </w:r>
          </w:p>
        </w:tc>
        <w:tc>
          <w:tcPr>
            <w:tcW w:w="1556" w:type="dxa"/>
          </w:tcPr>
          <w:p w14:paraId="05259A9B" w14:textId="50392B32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B5699D" w14:paraId="15FB388D" w14:textId="77777777" w:rsidTr="002E547A">
        <w:trPr>
          <w:trHeight w:val="300"/>
        </w:trPr>
        <w:tc>
          <w:tcPr>
            <w:tcW w:w="704" w:type="dxa"/>
          </w:tcPr>
          <w:p w14:paraId="685A454E" w14:textId="015D9FBA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410" w:type="dxa"/>
          </w:tcPr>
          <w:p w14:paraId="6A21BD91" w14:textId="3EBD5936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Imprimir</w:t>
            </w:r>
          </w:p>
        </w:tc>
        <w:tc>
          <w:tcPr>
            <w:tcW w:w="3827" w:type="dxa"/>
          </w:tcPr>
          <w:p w14:paraId="2B7243A9" w14:textId="0EC03205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professor</w:t>
            </w:r>
          </w:p>
        </w:tc>
        <w:tc>
          <w:tcPr>
            <w:tcW w:w="1556" w:type="dxa"/>
          </w:tcPr>
          <w:p w14:paraId="599A7805" w14:textId="3C3B0218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B5699D" w14:paraId="7A5E89C2" w14:textId="77777777" w:rsidTr="002E547A">
        <w:trPr>
          <w:trHeight w:val="300"/>
        </w:trPr>
        <w:tc>
          <w:tcPr>
            <w:tcW w:w="704" w:type="dxa"/>
          </w:tcPr>
          <w:p w14:paraId="26225A2B" w14:textId="17D7D536" w:rsidR="00B5699D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0EE9E3EA" w14:textId="03E530E7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Excluir</w:t>
            </w:r>
          </w:p>
        </w:tc>
        <w:tc>
          <w:tcPr>
            <w:tcW w:w="3827" w:type="dxa"/>
          </w:tcPr>
          <w:p w14:paraId="3DD935A4" w14:textId="74BB4B00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professor</w:t>
            </w:r>
          </w:p>
        </w:tc>
        <w:tc>
          <w:tcPr>
            <w:tcW w:w="1556" w:type="dxa"/>
          </w:tcPr>
          <w:p w14:paraId="50EB9FCE" w14:textId="3ECC1FE5" w:rsidR="00B5699D" w:rsidRPr="047B0915" w:rsidRDefault="00B5699D" w:rsidP="002E547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198F1082" w14:textId="4D3760D7" w:rsidR="00367936" w:rsidRDefault="00367936" w:rsidP="00BE453F">
      <w:pPr>
        <w:pStyle w:val="Heading1"/>
      </w:pPr>
      <w:r>
        <w:lastRenderedPageBreak/>
        <w:t>Interface de usuário: Emissão de relatórios de professor</w:t>
      </w:r>
    </w:p>
    <w:p w14:paraId="20790A18" w14:textId="2D11E0D5" w:rsidR="00367936" w:rsidRDefault="0082441E" w:rsidP="00BE453F">
      <w:pPr>
        <w:pStyle w:val="Heading2"/>
      </w:pPr>
      <w:r>
        <w:t>Layout</w:t>
      </w:r>
      <w:r w:rsidR="00367936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67936" w14:paraId="2EFA4B96" w14:textId="77777777" w:rsidTr="00B0458A">
        <w:tc>
          <w:tcPr>
            <w:tcW w:w="8497" w:type="dxa"/>
          </w:tcPr>
          <w:p w14:paraId="5E84FD67" w14:textId="40350DF4" w:rsidR="00367936" w:rsidRDefault="00367936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3BC11CFF" wp14:editId="16832527">
                  <wp:extent cx="5401945" cy="1134745"/>
                  <wp:effectExtent l="0" t="0" r="8255" b="8255"/>
                  <wp:docPr id="1288341964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1134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3273EF" w14:textId="47B3A5C1" w:rsidR="00367936" w:rsidRDefault="00367936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1"/>
        <w:gridCol w:w="1092"/>
        <w:gridCol w:w="1587"/>
        <w:gridCol w:w="981"/>
        <w:gridCol w:w="2012"/>
        <w:gridCol w:w="923"/>
        <w:gridCol w:w="1211"/>
      </w:tblGrid>
      <w:tr w:rsidR="00367936" w14:paraId="10AA0798" w14:textId="77777777" w:rsidTr="00B0458A">
        <w:trPr>
          <w:trHeight w:val="300"/>
        </w:trPr>
        <w:tc>
          <w:tcPr>
            <w:tcW w:w="691" w:type="dxa"/>
          </w:tcPr>
          <w:p w14:paraId="51968BB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092" w:type="dxa"/>
          </w:tcPr>
          <w:p w14:paraId="177BAB6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87" w:type="dxa"/>
          </w:tcPr>
          <w:p w14:paraId="7E6C3F4C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19C54A7C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2012" w:type="dxa"/>
          </w:tcPr>
          <w:p w14:paraId="40C744E6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23" w:type="dxa"/>
          </w:tcPr>
          <w:p w14:paraId="37AAFAD4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11" w:type="dxa"/>
          </w:tcPr>
          <w:p w14:paraId="35657799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57975A78" w14:textId="77777777" w:rsidTr="00B0458A">
        <w:trPr>
          <w:trHeight w:val="300"/>
        </w:trPr>
        <w:tc>
          <w:tcPr>
            <w:tcW w:w="691" w:type="dxa"/>
          </w:tcPr>
          <w:p w14:paraId="65F211FB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092" w:type="dxa"/>
          </w:tcPr>
          <w:p w14:paraId="12A8BA21" w14:textId="77777777" w:rsidR="00367936" w:rsidRDefault="00367936" w:rsidP="00B0458A">
            <w:pPr>
              <w:spacing w:line="259" w:lineRule="auto"/>
            </w:pPr>
            <w:r>
              <w:t>Nome</w:t>
            </w:r>
          </w:p>
        </w:tc>
        <w:tc>
          <w:tcPr>
            <w:tcW w:w="1587" w:type="dxa"/>
          </w:tcPr>
          <w:p w14:paraId="6DF945B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professor</w:t>
            </w:r>
          </w:p>
        </w:tc>
        <w:tc>
          <w:tcPr>
            <w:tcW w:w="981" w:type="dxa"/>
          </w:tcPr>
          <w:p w14:paraId="0EF3C955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397F8B89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6D18CF7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6BDB4FF5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5A72BCF8" w14:textId="77777777" w:rsidTr="00B0458A">
        <w:trPr>
          <w:trHeight w:val="300"/>
        </w:trPr>
        <w:tc>
          <w:tcPr>
            <w:tcW w:w="691" w:type="dxa"/>
          </w:tcPr>
          <w:p w14:paraId="6476A028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092" w:type="dxa"/>
          </w:tcPr>
          <w:p w14:paraId="35EB1452" w14:textId="77777777" w:rsidR="00367936" w:rsidRDefault="00367936" w:rsidP="00B0458A">
            <w:pPr>
              <w:spacing w:line="259" w:lineRule="auto"/>
            </w:pPr>
            <w:r>
              <w:t>CPF</w:t>
            </w:r>
          </w:p>
        </w:tc>
        <w:tc>
          <w:tcPr>
            <w:tcW w:w="1587" w:type="dxa"/>
          </w:tcPr>
          <w:p w14:paraId="167755F3" w14:textId="77777777" w:rsidR="00367936" w:rsidRDefault="00367936" w:rsidP="00B0458A">
            <w:pPr>
              <w:spacing w:line="259" w:lineRule="auto"/>
            </w:pPr>
            <w:r>
              <w:t>CPF do professor</w:t>
            </w:r>
          </w:p>
        </w:tc>
        <w:tc>
          <w:tcPr>
            <w:tcW w:w="981" w:type="dxa"/>
          </w:tcPr>
          <w:p w14:paraId="7B28FBAE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6E4C291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7AD119F7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42DE0501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4E441B9F" w14:textId="77777777" w:rsidTr="00B0458A">
        <w:trPr>
          <w:trHeight w:val="300"/>
        </w:trPr>
        <w:tc>
          <w:tcPr>
            <w:tcW w:w="691" w:type="dxa"/>
          </w:tcPr>
          <w:p w14:paraId="7EC86C7A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092" w:type="dxa"/>
          </w:tcPr>
          <w:p w14:paraId="69F68438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</w:t>
            </w:r>
          </w:p>
        </w:tc>
        <w:tc>
          <w:tcPr>
            <w:tcW w:w="1587" w:type="dxa"/>
          </w:tcPr>
          <w:p w14:paraId="313B5AF2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E-mail do professor</w:t>
            </w:r>
          </w:p>
        </w:tc>
        <w:tc>
          <w:tcPr>
            <w:tcW w:w="981" w:type="dxa"/>
          </w:tcPr>
          <w:p w14:paraId="4D1CC06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630DAB4C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1E715CD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7E02D8CD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6751359F" w14:textId="77777777" w:rsidTr="00B0458A">
        <w:trPr>
          <w:trHeight w:val="300"/>
        </w:trPr>
        <w:tc>
          <w:tcPr>
            <w:tcW w:w="691" w:type="dxa"/>
          </w:tcPr>
          <w:p w14:paraId="25E47303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092" w:type="dxa"/>
          </w:tcPr>
          <w:p w14:paraId="481D022C" w14:textId="77777777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</w:t>
            </w:r>
          </w:p>
        </w:tc>
        <w:tc>
          <w:tcPr>
            <w:tcW w:w="1587" w:type="dxa"/>
          </w:tcPr>
          <w:p w14:paraId="1BE921C9" w14:textId="77777777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Telefone do professor</w:t>
            </w:r>
          </w:p>
        </w:tc>
        <w:tc>
          <w:tcPr>
            <w:tcW w:w="981" w:type="dxa"/>
          </w:tcPr>
          <w:p w14:paraId="59C1E0A7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DD44F31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54EEF38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6E023FA9" w14:textId="77777777" w:rsidR="00367936" w:rsidRPr="00021301" w:rsidRDefault="00367936" w:rsidP="00B0458A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49CDA0DD" w14:textId="77777777" w:rsidTr="00B0458A">
        <w:trPr>
          <w:trHeight w:val="300"/>
        </w:trPr>
        <w:tc>
          <w:tcPr>
            <w:tcW w:w="691" w:type="dxa"/>
          </w:tcPr>
          <w:p w14:paraId="3182FF1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092" w:type="dxa"/>
          </w:tcPr>
          <w:p w14:paraId="0980BF2B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</w:t>
            </w:r>
          </w:p>
        </w:tc>
        <w:tc>
          <w:tcPr>
            <w:tcW w:w="1587" w:type="dxa"/>
          </w:tcPr>
          <w:p w14:paraId="2B3295BC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Endereço do professor</w:t>
            </w:r>
          </w:p>
        </w:tc>
        <w:tc>
          <w:tcPr>
            <w:tcW w:w="981" w:type="dxa"/>
          </w:tcPr>
          <w:p w14:paraId="4EA72137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7CB2259A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595970FE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5750976A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505F64A4" w14:textId="77777777" w:rsidTr="00B0458A">
        <w:trPr>
          <w:trHeight w:val="300"/>
        </w:trPr>
        <w:tc>
          <w:tcPr>
            <w:tcW w:w="691" w:type="dxa"/>
          </w:tcPr>
          <w:p w14:paraId="73022AA8" w14:textId="76A4CAB5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092" w:type="dxa"/>
          </w:tcPr>
          <w:p w14:paraId="352B6F02" w14:textId="6BCE619B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87" w:type="dxa"/>
          </w:tcPr>
          <w:p w14:paraId="5E4E82DB" w14:textId="180AB5D0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981" w:type="dxa"/>
          </w:tcPr>
          <w:p w14:paraId="04FEF151" w14:textId="261DA510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2012" w:type="dxa"/>
          </w:tcPr>
          <w:p w14:paraId="437C572A" w14:textId="506C5C66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923" w:type="dxa"/>
          </w:tcPr>
          <w:p w14:paraId="1428BC94" w14:textId="1CA1ABFC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11" w:type="dxa"/>
          </w:tcPr>
          <w:p w14:paraId="79D736D4" w14:textId="453D02E5" w:rsidR="00367936" w:rsidRDefault="00367936" w:rsidP="00B0458A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70A11294" w14:textId="77777777" w:rsidR="00367936" w:rsidRDefault="00367936" w:rsidP="00BE453F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67936" w14:paraId="76B0BD50" w14:textId="77777777" w:rsidTr="00B0458A">
        <w:trPr>
          <w:trHeight w:val="300"/>
        </w:trPr>
        <w:tc>
          <w:tcPr>
            <w:tcW w:w="704" w:type="dxa"/>
          </w:tcPr>
          <w:p w14:paraId="6E529ED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72A58216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527C854B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0E127F77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0E7BFCAE" w14:textId="77777777" w:rsidTr="00B0458A">
        <w:trPr>
          <w:trHeight w:val="300"/>
        </w:trPr>
        <w:tc>
          <w:tcPr>
            <w:tcW w:w="704" w:type="dxa"/>
          </w:tcPr>
          <w:p w14:paraId="755B9208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4FE335E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37057DBB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68B54DF1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741DCE3C" w14:textId="77777777" w:rsidTr="00B0458A">
        <w:trPr>
          <w:trHeight w:val="300"/>
        </w:trPr>
        <w:tc>
          <w:tcPr>
            <w:tcW w:w="704" w:type="dxa"/>
          </w:tcPr>
          <w:p w14:paraId="459968CA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2955F576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61B66ECE" w14:textId="2D93F181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 xml:space="preserve">os professores </w:t>
            </w:r>
            <w:r w:rsidRPr="047B0915">
              <w:rPr>
                <w:sz w:val="22"/>
                <w:szCs w:val="22"/>
              </w:rPr>
              <w:t>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2EC5C4DB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4A392510" w14:textId="77777777" w:rsidTr="00B0458A">
        <w:trPr>
          <w:trHeight w:val="300"/>
        </w:trPr>
        <w:tc>
          <w:tcPr>
            <w:tcW w:w="704" w:type="dxa"/>
          </w:tcPr>
          <w:p w14:paraId="367DDB58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15548913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671B6A07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>
              <w:rPr>
                <w:sz w:val="22"/>
                <w:szCs w:val="22"/>
              </w:rPr>
              <w:t>professor</w:t>
            </w:r>
          </w:p>
        </w:tc>
        <w:tc>
          <w:tcPr>
            <w:tcW w:w="1556" w:type="dxa"/>
          </w:tcPr>
          <w:p w14:paraId="21BF7D5D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6DF00510" w14:textId="77777777" w:rsidTr="00B0458A">
        <w:trPr>
          <w:trHeight w:val="300"/>
        </w:trPr>
        <w:tc>
          <w:tcPr>
            <w:tcW w:w="704" w:type="dxa"/>
          </w:tcPr>
          <w:p w14:paraId="0D4FAD35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44B48E4A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5DC3840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professor</w:t>
            </w:r>
          </w:p>
        </w:tc>
        <w:tc>
          <w:tcPr>
            <w:tcW w:w="1556" w:type="dxa"/>
          </w:tcPr>
          <w:p w14:paraId="30ACBD89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50DEC017" w14:textId="77777777" w:rsidTr="00B0458A">
        <w:trPr>
          <w:trHeight w:val="300"/>
        </w:trPr>
        <w:tc>
          <w:tcPr>
            <w:tcW w:w="704" w:type="dxa"/>
          </w:tcPr>
          <w:p w14:paraId="2BFF1DEA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2410" w:type="dxa"/>
          </w:tcPr>
          <w:p w14:paraId="752B7172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1EAC21A5" w14:textId="28DBF54F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professor específico</w:t>
            </w:r>
          </w:p>
        </w:tc>
        <w:tc>
          <w:tcPr>
            <w:tcW w:w="1556" w:type="dxa"/>
          </w:tcPr>
          <w:p w14:paraId="4C937AE7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401B7EAD" w14:textId="77777777" w:rsidTr="00B0458A">
        <w:trPr>
          <w:trHeight w:val="300"/>
        </w:trPr>
        <w:tc>
          <w:tcPr>
            <w:tcW w:w="704" w:type="dxa"/>
          </w:tcPr>
          <w:p w14:paraId="0C7C19D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0FF7D44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3198523C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professor</w:t>
            </w:r>
          </w:p>
        </w:tc>
        <w:tc>
          <w:tcPr>
            <w:tcW w:w="1556" w:type="dxa"/>
          </w:tcPr>
          <w:p w14:paraId="3B978D7B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40A7BF4D" w14:textId="77777777" w:rsidTr="00B0458A">
        <w:trPr>
          <w:trHeight w:val="300"/>
        </w:trPr>
        <w:tc>
          <w:tcPr>
            <w:tcW w:w="704" w:type="dxa"/>
          </w:tcPr>
          <w:p w14:paraId="07F61B33" w14:textId="7E62CE2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077E1E64" w14:textId="69A176F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</w:t>
            </w:r>
          </w:p>
        </w:tc>
        <w:tc>
          <w:tcPr>
            <w:tcW w:w="3827" w:type="dxa"/>
          </w:tcPr>
          <w:p w14:paraId="0C6091E9" w14:textId="6303DF31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Emite o relatório dos professores cadastrados</w:t>
            </w:r>
          </w:p>
        </w:tc>
        <w:tc>
          <w:tcPr>
            <w:tcW w:w="1556" w:type="dxa"/>
          </w:tcPr>
          <w:p w14:paraId="6FCA583B" w14:textId="26964C52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4CCDCA1C" w14:textId="77777777" w:rsidR="002500B6" w:rsidRDefault="002500B6" w:rsidP="047B0915">
      <w:pPr>
        <w:rPr>
          <w:highlight w:val="yellow"/>
        </w:rPr>
      </w:pPr>
    </w:p>
    <w:p w14:paraId="0738F569" w14:textId="5B056A98" w:rsidR="00367936" w:rsidRDefault="00367936" w:rsidP="00BE453F">
      <w:pPr>
        <w:pStyle w:val="Heading1"/>
      </w:pPr>
      <w:r>
        <w:lastRenderedPageBreak/>
        <w:t>Interface de usuário: Emissão de relatórios de alunos</w:t>
      </w:r>
    </w:p>
    <w:p w14:paraId="2F2B7A36" w14:textId="524DC60E" w:rsidR="00367936" w:rsidRDefault="0082441E" w:rsidP="00BE453F">
      <w:pPr>
        <w:pStyle w:val="Heading2"/>
      </w:pPr>
      <w:r>
        <w:t>Layout</w:t>
      </w:r>
      <w:r w:rsidR="00367936">
        <w:t xml:space="preserve">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367936" w14:paraId="35EB4EB8" w14:textId="77777777" w:rsidTr="00B0458A">
        <w:tc>
          <w:tcPr>
            <w:tcW w:w="8497" w:type="dxa"/>
          </w:tcPr>
          <w:p w14:paraId="31FC44E2" w14:textId="2876D1F5" w:rsidR="00367936" w:rsidRDefault="00367936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7161791F" wp14:editId="4370814A">
                  <wp:extent cx="5401945" cy="1074420"/>
                  <wp:effectExtent l="0" t="0" r="8255" b="0"/>
                  <wp:docPr id="1090711043" name="Imagem 109071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37C0A9" w14:textId="77777777" w:rsidR="00367936" w:rsidRDefault="00367936" w:rsidP="00BE453F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6"/>
        <w:gridCol w:w="1329"/>
        <w:gridCol w:w="1549"/>
        <w:gridCol w:w="981"/>
        <w:gridCol w:w="1861"/>
        <w:gridCol w:w="888"/>
        <w:gridCol w:w="1203"/>
      </w:tblGrid>
      <w:tr w:rsidR="00367936" w14:paraId="58B109D5" w14:textId="77777777" w:rsidTr="00367936">
        <w:trPr>
          <w:trHeight w:val="300"/>
        </w:trPr>
        <w:tc>
          <w:tcPr>
            <w:tcW w:w="686" w:type="dxa"/>
          </w:tcPr>
          <w:p w14:paraId="38E6E8BD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329" w:type="dxa"/>
          </w:tcPr>
          <w:p w14:paraId="0D7B703B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49" w:type="dxa"/>
          </w:tcPr>
          <w:p w14:paraId="538D4B8B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981" w:type="dxa"/>
          </w:tcPr>
          <w:p w14:paraId="6E97F19A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861" w:type="dxa"/>
          </w:tcPr>
          <w:p w14:paraId="561CA68B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8" w:type="dxa"/>
          </w:tcPr>
          <w:p w14:paraId="242DF73E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03" w:type="dxa"/>
          </w:tcPr>
          <w:p w14:paraId="1272C9B6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3F2AD5D6" w14:textId="77777777" w:rsidTr="00367936">
        <w:trPr>
          <w:trHeight w:val="300"/>
        </w:trPr>
        <w:tc>
          <w:tcPr>
            <w:tcW w:w="686" w:type="dxa"/>
          </w:tcPr>
          <w:p w14:paraId="1AD30B7F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9" w:type="dxa"/>
          </w:tcPr>
          <w:p w14:paraId="2D6CB5D2" w14:textId="77777777" w:rsidR="00367936" w:rsidRDefault="00367936" w:rsidP="00B0458A">
            <w:pPr>
              <w:spacing w:line="259" w:lineRule="auto"/>
            </w:pPr>
            <w:r>
              <w:t>Nome</w:t>
            </w:r>
          </w:p>
        </w:tc>
        <w:tc>
          <w:tcPr>
            <w:tcW w:w="1549" w:type="dxa"/>
          </w:tcPr>
          <w:p w14:paraId="3E87F2FC" w14:textId="4BBDE7C8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do aluno</w:t>
            </w:r>
          </w:p>
        </w:tc>
        <w:tc>
          <w:tcPr>
            <w:tcW w:w="981" w:type="dxa"/>
          </w:tcPr>
          <w:p w14:paraId="00818225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036A7BB2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2717FC4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5E3555D6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15B8D8A1" w14:textId="77777777" w:rsidTr="00367936">
        <w:trPr>
          <w:trHeight w:val="300"/>
        </w:trPr>
        <w:tc>
          <w:tcPr>
            <w:tcW w:w="686" w:type="dxa"/>
          </w:tcPr>
          <w:p w14:paraId="695A41DD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9" w:type="dxa"/>
          </w:tcPr>
          <w:p w14:paraId="469DB44B" w14:textId="1EAAB379" w:rsidR="00367936" w:rsidRDefault="00367936" w:rsidP="00B0458A">
            <w:pPr>
              <w:spacing w:line="259" w:lineRule="auto"/>
            </w:pPr>
            <w:r>
              <w:t>Idade</w:t>
            </w:r>
          </w:p>
        </w:tc>
        <w:tc>
          <w:tcPr>
            <w:tcW w:w="1549" w:type="dxa"/>
          </w:tcPr>
          <w:p w14:paraId="2B1A8880" w14:textId="72262E1E" w:rsidR="00367936" w:rsidRDefault="00367936" w:rsidP="00B0458A">
            <w:pPr>
              <w:spacing w:line="259" w:lineRule="auto"/>
            </w:pPr>
            <w:r>
              <w:t>Idade do aluno</w:t>
            </w:r>
          </w:p>
        </w:tc>
        <w:tc>
          <w:tcPr>
            <w:tcW w:w="981" w:type="dxa"/>
          </w:tcPr>
          <w:p w14:paraId="33F3558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19247994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2758E754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18AF3CB6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0C618C94" w14:textId="77777777" w:rsidTr="00367936">
        <w:trPr>
          <w:trHeight w:val="300"/>
        </w:trPr>
        <w:tc>
          <w:tcPr>
            <w:tcW w:w="686" w:type="dxa"/>
          </w:tcPr>
          <w:p w14:paraId="6F5B490A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9" w:type="dxa"/>
          </w:tcPr>
          <w:p w14:paraId="1C0DF973" w14:textId="0A8E606A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</w:t>
            </w:r>
          </w:p>
        </w:tc>
        <w:tc>
          <w:tcPr>
            <w:tcW w:w="1549" w:type="dxa"/>
          </w:tcPr>
          <w:p w14:paraId="5F276B25" w14:textId="5D318DF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 01</w:t>
            </w:r>
          </w:p>
        </w:tc>
        <w:tc>
          <w:tcPr>
            <w:tcW w:w="981" w:type="dxa"/>
          </w:tcPr>
          <w:p w14:paraId="0646576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53934ED9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5544CB8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4B40B4B6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023654AB" w14:textId="77777777" w:rsidTr="00367936">
        <w:trPr>
          <w:trHeight w:val="300"/>
        </w:trPr>
        <w:tc>
          <w:tcPr>
            <w:tcW w:w="686" w:type="dxa"/>
          </w:tcPr>
          <w:p w14:paraId="155AB0CE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329" w:type="dxa"/>
          </w:tcPr>
          <w:p w14:paraId="533D9AAA" w14:textId="2768AB2A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</w:t>
            </w:r>
          </w:p>
        </w:tc>
        <w:tc>
          <w:tcPr>
            <w:tcW w:w="1549" w:type="dxa"/>
          </w:tcPr>
          <w:p w14:paraId="7D633EB3" w14:textId="191FD999" w:rsidR="00367936" w:rsidRPr="047B0915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Responsável 02</w:t>
            </w:r>
          </w:p>
        </w:tc>
        <w:tc>
          <w:tcPr>
            <w:tcW w:w="981" w:type="dxa"/>
          </w:tcPr>
          <w:p w14:paraId="63695C2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5C01193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31310CA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41C01D71" w14:textId="77777777" w:rsidR="00367936" w:rsidRPr="00021301" w:rsidRDefault="00367936" w:rsidP="00B0458A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5C0C1A43" w14:textId="77777777" w:rsidTr="00367936">
        <w:trPr>
          <w:trHeight w:val="300"/>
        </w:trPr>
        <w:tc>
          <w:tcPr>
            <w:tcW w:w="686" w:type="dxa"/>
          </w:tcPr>
          <w:p w14:paraId="795AC4B6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9" w:type="dxa"/>
          </w:tcPr>
          <w:p w14:paraId="2A397AD9" w14:textId="3091C04A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Turma</w:t>
            </w:r>
          </w:p>
        </w:tc>
        <w:tc>
          <w:tcPr>
            <w:tcW w:w="1549" w:type="dxa"/>
          </w:tcPr>
          <w:p w14:paraId="7A2AA3A1" w14:textId="033D05D9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Turma do aluno</w:t>
            </w:r>
          </w:p>
        </w:tc>
        <w:tc>
          <w:tcPr>
            <w:tcW w:w="981" w:type="dxa"/>
          </w:tcPr>
          <w:p w14:paraId="50D45EA9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7E4046F1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02EE8BAF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14715D11" w14:textId="77777777" w:rsidR="00367936" w:rsidRDefault="00367936" w:rsidP="00B0458A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7DC0E4FD" w14:textId="77777777" w:rsidTr="00367936">
        <w:trPr>
          <w:trHeight w:val="300"/>
        </w:trPr>
        <w:tc>
          <w:tcPr>
            <w:tcW w:w="686" w:type="dxa"/>
          </w:tcPr>
          <w:p w14:paraId="72CD1EF2" w14:textId="6C1DAF0D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329" w:type="dxa"/>
          </w:tcPr>
          <w:p w14:paraId="4229192F" w14:textId="3899E3B7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registro</w:t>
            </w:r>
          </w:p>
        </w:tc>
        <w:tc>
          <w:tcPr>
            <w:tcW w:w="1549" w:type="dxa"/>
          </w:tcPr>
          <w:p w14:paraId="3DB7EFE0" w14:textId="6D3F431C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criação do aluno</w:t>
            </w:r>
          </w:p>
        </w:tc>
        <w:tc>
          <w:tcPr>
            <w:tcW w:w="981" w:type="dxa"/>
          </w:tcPr>
          <w:p w14:paraId="547A2902" w14:textId="2A0A86BC" w:rsidR="00367936" w:rsidRPr="047B0915" w:rsidRDefault="00367936" w:rsidP="00367936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6D841A40" w14:textId="70DFA2C0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7FEFF1FF" w14:textId="4E739264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3323C171" w14:textId="42C3DCDF" w:rsidR="00367936" w:rsidRDefault="00367936" w:rsidP="00367936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367936" w14:paraId="224D1E13" w14:textId="77777777" w:rsidTr="00367936">
        <w:trPr>
          <w:trHeight w:val="300"/>
        </w:trPr>
        <w:tc>
          <w:tcPr>
            <w:tcW w:w="686" w:type="dxa"/>
          </w:tcPr>
          <w:p w14:paraId="575858F3" w14:textId="01E9D671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1329" w:type="dxa"/>
          </w:tcPr>
          <w:p w14:paraId="73594F98" w14:textId="77777777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49" w:type="dxa"/>
          </w:tcPr>
          <w:p w14:paraId="444F7AF2" w14:textId="77777777" w:rsidR="00367936" w:rsidRDefault="00367936" w:rsidP="00367936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981" w:type="dxa"/>
          </w:tcPr>
          <w:p w14:paraId="382C7227" w14:textId="77777777" w:rsidR="00367936" w:rsidRPr="047B0915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1861" w:type="dxa"/>
          </w:tcPr>
          <w:p w14:paraId="1C240CA6" w14:textId="77777777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8" w:type="dxa"/>
          </w:tcPr>
          <w:p w14:paraId="2E0604E9" w14:textId="77777777" w:rsidR="00367936" w:rsidRDefault="00367936" w:rsidP="0036793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3" w:type="dxa"/>
          </w:tcPr>
          <w:p w14:paraId="37F738DC" w14:textId="77777777" w:rsidR="00367936" w:rsidRDefault="00367936" w:rsidP="00367936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038783B1" w14:textId="77777777" w:rsidR="00367936" w:rsidRDefault="00367936" w:rsidP="00BE453F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367936" w14:paraId="4EAC4068" w14:textId="77777777" w:rsidTr="00B0458A">
        <w:trPr>
          <w:trHeight w:val="300"/>
        </w:trPr>
        <w:tc>
          <w:tcPr>
            <w:tcW w:w="704" w:type="dxa"/>
          </w:tcPr>
          <w:p w14:paraId="00D3C70A" w14:textId="77777777" w:rsidR="00367936" w:rsidRDefault="00367936" w:rsidP="00B0458A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578784C7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04FD9E57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0B01898" w14:textId="77777777" w:rsidR="00367936" w:rsidRDefault="00367936" w:rsidP="00B0458A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367936" w14:paraId="10176FAD" w14:textId="77777777" w:rsidTr="00B0458A">
        <w:trPr>
          <w:trHeight w:val="300"/>
        </w:trPr>
        <w:tc>
          <w:tcPr>
            <w:tcW w:w="704" w:type="dxa"/>
          </w:tcPr>
          <w:p w14:paraId="412FB0AB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5D99769F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63689E2E" w14:textId="77777777" w:rsidR="00367936" w:rsidRDefault="00367936" w:rsidP="00B0458A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3F89448B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6110F5BA" w14:textId="77777777" w:rsidTr="00B0458A">
        <w:trPr>
          <w:trHeight w:val="300"/>
        </w:trPr>
        <w:tc>
          <w:tcPr>
            <w:tcW w:w="704" w:type="dxa"/>
          </w:tcPr>
          <w:p w14:paraId="6E23F7E4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74E9E0EF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4B671B72" w14:textId="4F81EA51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>os alunos</w:t>
            </w:r>
            <w:r w:rsidRPr="047B0915">
              <w:rPr>
                <w:sz w:val="22"/>
                <w:szCs w:val="22"/>
              </w:rPr>
              <w:t xml:space="preserve"> 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4D94D089" w14:textId="77777777" w:rsidR="00367936" w:rsidRDefault="00367936" w:rsidP="00B0458A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0D7A9249" w14:textId="77777777" w:rsidTr="00B0458A">
        <w:trPr>
          <w:trHeight w:val="300"/>
        </w:trPr>
        <w:tc>
          <w:tcPr>
            <w:tcW w:w="704" w:type="dxa"/>
          </w:tcPr>
          <w:p w14:paraId="62AFD83B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lastRenderedPageBreak/>
              <w:t>3</w:t>
            </w:r>
          </w:p>
        </w:tc>
        <w:tc>
          <w:tcPr>
            <w:tcW w:w="2410" w:type="dxa"/>
          </w:tcPr>
          <w:p w14:paraId="0F072C59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213D0ECD" w14:textId="449D595E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do </w:t>
            </w:r>
            <w:r>
              <w:rPr>
                <w:sz w:val="22"/>
                <w:szCs w:val="22"/>
              </w:rPr>
              <w:t>aluno</w:t>
            </w:r>
          </w:p>
        </w:tc>
        <w:tc>
          <w:tcPr>
            <w:tcW w:w="1556" w:type="dxa"/>
          </w:tcPr>
          <w:p w14:paraId="3E6D985A" w14:textId="77777777" w:rsidR="00367936" w:rsidRDefault="00367936" w:rsidP="00B0458A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367936" w14:paraId="269B56E7" w14:textId="77777777" w:rsidTr="00B0458A">
        <w:trPr>
          <w:trHeight w:val="300"/>
        </w:trPr>
        <w:tc>
          <w:tcPr>
            <w:tcW w:w="704" w:type="dxa"/>
          </w:tcPr>
          <w:p w14:paraId="324AA8FA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754149F8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64BFB66A" w14:textId="7B7A3BE6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do aluno</w:t>
            </w:r>
          </w:p>
        </w:tc>
        <w:tc>
          <w:tcPr>
            <w:tcW w:w="1556" w:type="dxa"/>
          </w:tcPr>
          <w:p w14:paraId="29C5DC26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67BCAEA4" w14:textId="77777777" w:rsidTr="00B0458A">
        <w:trPr>
          <w:trHeight w:val="300"/>
        </w:trPr>
        <w:tc>
          <w:tcPr>
            <w:tcW w:w="704" w:type="dxa"/>
          </w:tcPr>
          <w:p w14:paraId="30619F21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2C228C35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44699137" w14:textId="6C220F3D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do aluno específico</w:t>
            </w:r>
          </w:p>
        </w:tc>
        <w:tc>
          <w:tcPr>
            <w:tcW w:w="1556" w:type="dxa"/>
          </w:tcPr>
          <w:p w14:paraId="20F4BB28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574A0CD4" w14:textId="77777777" w:rsidTr="00B0458A">
        <w:trPr>
          <w:trHeight w:val="300"/>
        </w:trPr>
        <w:tc>
          <w:tcPr>
            <w:tcW w:w="704" w:type="dxa"/>
          </w:tcPr>
          <w:p w14:paraId="4C84C3DC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1C5AB98C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5F8CF58B" w14:textId="402EF408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aluno</w:t>
            </w:r>
          </w:p>
        </w:tc>
        <w:tc>
          <w:tcPr>
            <w:tcW w:w="1556" w:type="dxa"/>
          </w:tcPr>
          <w:p w14:paraId="3DB4AC7D" w14:textId="77777777" w:rsidR="00367936" w:rsidRPr="047B0915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367936" w14:paraId="5B8781C6" w14:textId="77777777" w:rsidTr="00B0458A">
        <w:trPr>
          <w:trHeight w:val="300"/>
        </w:trPr>
        <w:tc>
          <w:tcPr>
            <w:tcW w:w="704" w:type="dxa"/>
          </w:tcPr>
          <w:p w14:paraId="4EDAFD8D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423DF093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</w:t>
            </w:r>
          </w:p>
        </w:tc>
        <w:tc>
          <w:tcPr>
            <w:tcW w:w="3827" w:type="dxa"/>
          </w:tcPr>
          <w:p w14:paraId="5D4315E3" w14:textId="0B9D1833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Emite o relatório dos alunos cadastrados</w:t>
            </w:r>
          </w:p>
        </w:tc>
        <w:tc>
          <w:tcPr>
            <w:tcW w:w="1556" w:type="dxa"/>
          </w:tcPr>
          <w:p w14:paraId="71AB812D" w14:textId="77777777" w:rsidR="00367936" w:rsidRDefault="00367936" w:rsidP="00B0458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65479C02" w14:textId="77777777" w:rsidR="00367936" w:rsidRDefault="00367936" w:rsidP="047B0915">
      <w:pPr>
        <w:rPr>
          <w:highlight w:val="yellow"/>
        </w:rPr>
      </w:pPr>
    </w:p>
    <w:p w14:paraId="5D22C00C" w14:textId="61B68A19" w:rsidR="00274280" w:rsidRDefault="00274280" w:rsidP="00274280">
      <w:pPr>
        <w:pStyle w:val="Heading1"/>
      </w:pPr>
      <w:r>
        <w:lastRenderedPageBreak/>
        <w:t>Interface de usuário: Emissão de relatórios de turmas</w:t>
      </w:r>
    </w:p>
    <w:p w14:paraId="192E86DF" w14:textId="77777777" w:rsidR="00274280" w:rsidRDefault="00274280" w:rsidP="00274280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274280" w14:paraId="6BAFCA3E" w14:textId="77777777" w:rsidTr="005131B3">
        <w:tc>
          <w:tcPr>
            <w:tcW w:w="8497" w:type="dxa"/>
          </w:tcPr>
          <w:p w14:paraId="28F8CBD1" w14:textId="22F2F972" w:rsidR="00274280" w:rsidRDefault="00274280" w:rsidP="004D2A38">
            <w:pPr>
              <w:pStyle w:val="BodyText"/>
            </w:pPr>
            <w:r w:rsidRPr="00274280">
              <w:rPr>
                <w:noProof/>
              </w:rPr>
              <w:drawing>
                <wp:inline distT="0" distB="0" distL="0" distR="0" wp14:anchorId="5E585F62" wp14:editId="68309C1D">
                  <wp:extent cx="5200153" cy="1660846"/>
                  <wp:effectExtent l="0" t="0" r="635" b="0"/>
                  <wp:docPr id="1447436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4361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547" cy="1666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EAB00" w14:textId="77777777" w:rsidR="00274280" w:rsidRDefault="00274280" w:rsidP="00274280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1323"/>
        <w:gridCol w:w="1536"/>
        <w:gridCol w:w="1038"/>
        <w:gridCol w:w="1833"/>
        <w:gridCol w:w="881"/>
        <w:gridCol w:w="1201"/>
      </w:tblGrid>
      <w:tr w:rsidR="00274280" w14:paraId="3FD48792" w14:textId="77777777" w:rsidTr="00274280">
        <w:trPr>
          <w:trHeight w:val="300"/>
        </w:trPr>
        <w:tc>
          <w:tcPr>
            <w:tcW w:w="685" w:type="dxa"/>
          </w:tcPr>
          <w:p w14:paraId="4C231037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323" w:type="dxa"/>
          </w:tcPr>
          <w:p w14:paraId="7831F96D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36" w:type="dxa"/>
          </w:tcPr>
          <w:p w14:paraId="303AB692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038" w:type="dxa"/>
          </w:tcPr>
          <w:p w14:paraId="577ACF23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833" w:type="dxa"/>
          </w:tcPr>
          <w:p w14:paraId="1D69523A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1" w:type="dxa"/>
          </w:tcPr>
          <w:p w14:paraId="6C842CBF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01" w:type="dxa"/>
          </w:tcPr>
          <w:p w14:paraId="25B585A3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274280" w14:paraId="6E9F8D7C" w14:textId="77777777" w:rsidTr="00274280">
        <w:trPr>
          <w:trHeight w:val="300"/>
        </w:trPr>
        <w:tc>
          <w:tcPr>
            <w:tcW w:w="685" w:type="dxa"/>
          </w:tcPr>
          <w:p w14:paraId="5761BF35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3" w:type="dxa"/>
          </w:tcPr>
          <w:p w14:paraId="5BF145EB" w14:textId="169E8D14" w:rsidR="00274280" w:rsidRDefault="00274280" w:rsidP="005131B3">
            <w:pPr>
              <w:spacing w:line="259" w:lineRule="auto"/>
            </w:pPr>
            <w:r>
              <w:t>Turma</w:t>
            </w:r>
          </w:p>
        </w:tc>
        <w:tc>
          <w:tcPr>
            <w:tcW w:w="1536" w:type="dxa"/>
          </w:tcPr>
          <w:p w14:paraId="52143744" w14:textId="041C7BE5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</w:t>
            </w:r>
          </w:p>
        </w:tc>
        <w:tc>
          <w:tcPr>
            <w:tcW w:w="1038" w:type="dxa"/>
          </w:tcPr>
          <w:p w14:paraId="6C98FEF2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4479828C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04921FC9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4DA1D36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0EAE0803" w14:textId="77777777" w:rsidTr="00274280">
        <w:trPr>
          <w:trHeight w:val="300"/>
        </w:trPr>
        <w:tc>
          <w:tcPr>
            <w:tcW w:w="685" w:type="dxa"/>
          </w:tcPr>
          <w:p w14:paraId="7A03CB66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3" w:type="dxa"/>
          </w:tcPr>
          <w:p w14:paraId="7E9F03E8" w14:textId="52237192" w:rsidR="00274280" w:rsidRDefault="00274280" w:rsidP="005131B3">
            <w:pPr>
              <w:spacing w:line="259" w:lineRule="auto"/>
            </w:pPr>
            <w:r>
              <w:t>Professor</w:t>
            </w:r>
          </w:p>
        </w:tc>
        <w:tc>
          <w:tcPr>
            <w:tcW w:w="1536" w:type="dxa"/>
          </w:tcPr>
          <w:p w14:paraId="3565E53A" w14:textId="771553E7" w:rsidR="00274280" w:rsidRDefault="00274280" w:rsidP="005131B3">
            <w:pPr>
              <w:spacing w:line="259" w:lineRule="auto"/>
            </w:pPr>
            <w:r>
              <w:t>Professor da turma</w:t>
            </w:r>
          </w:p>
        </w:tc>
        <w:tc>
          <w:tcPr>
            <w:tcW w:w="1038" w:type="dxa"/>
          </w:tcPr>
          <w:p w14:paraId="2117A4FC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232112E4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46DE8946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245111A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1EBB67BC" w14:textId="77777777" w:rsidTr="00274280">
        <w:trPr>
          <w:trHeight w:val="300"/>
        </w:trPr>
        <w:tc>
          <w:tcPr>
            <w:tcW w:w="685" w:type="dxa"/>
          </w:tcPr>
          <w:p w14:paraId="45760E57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3" w:type="dxa"/>
          </w:tcPr>
          <w:p w14:paraId="5D1102BC" w14:textId="792C3C93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</w:t>
            </w:r>
          </w:p>
        </w:tc>
        <w:tc>
          <w:tcPr>
            <w:tcW w:w="1536" w:type="dxa"/>
          </w:tcPr>
          <w:p w14:paraId="70A2CC0C" w14:textId="2BEC5BC4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da turma</w:t>
            </w:r>
          </w:p>
        </w:tc>
        <w:tc>
          <w:tcPr>
            <w:tcW w:w="1038" w:type="dxa"/>
          </w:tcPr>
          <w:p w14:paraId="307ADBD3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450040B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3CB80465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A8D6DD4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0F0D9FD1" w14:textId="77777777" w:rsidTr="00274280">
        <w:trPr>
          <w:trHeight w:val="300"/>
        </w:trPr>
        <w:tc>
          <w:tcPr>
            <w:tcW w:w="685" w:type="dxa"/>
          </w:tcPr>
          <w:p w14:paraId="16876BBE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323" w:type="dxa"/>
          </w:tcPr>
          <w:p w14:paraId="643D26B2" w14:textId="6B5A779A" w:rsidR="00274280" w:rsidRPr="047B0915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Núm. alunos</w:t>
            </w:r>
          </w:p>
        </w:tc>
        <w:tc>
          <w:tcPr>
            <w:tcW w:w="1536" w:type="dxa"/>
          </w:tcPr>
          <w:p w14:paraId="1902703B" w14:textId="46F0F835" w:rsidR="00274280" w:rsidRPr="047B0915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alunos</w:t>
            </w:r>
          </w:p>
        </w:tc>
        <w:tc>
          <w:tcPr>
            <w:tcW w:w="1038" w:type="dxa"/>
          </w:tcPr>
          <w:p w14:paraId="0D983AB0" w14:textId="6AB9FD2F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 inteiros</w:t>
            </w:r>
          </w:p>
        </w:tc>
        <w:tc>
          <w:tcPr>
            <w:tcW w:w="1833" w:type="dxa"/>
          </w:tcPr>
          <w:p w14:paraId="24102EB5" w14:textId="6DE0F33E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881" w:type="dxa"/>
          </w:tcPr>
          <w:p w14:paraId="1BDC9525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852798A" w14:textId="77777777" w:rsidR="00274280" w:rsidRPr="00021301" w:rsidRDefault="0027428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2146DD04" w14:textId="77777777" w:rsidTr="00274280">
        <w:trPr>
          <w:trHeight w:val="300"/>
        </w:trPr>
        <w:tc>
          <w:tcPr>
            <w:tcW w:w="685" w:type="dxa"/>
          </w:tcPr>
          <w:p w14:paraId="18B8D1FF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3" w:type="dxa"/>
          </w:tcPr>
          <w:p w14:paraId="055CD88A" w14:textId="78B73013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536" w:type="dxa"/>
          </w:tcPr>
          <w:p w14:paraId="55EBE2C0" w14:textId="5F0FA6D4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038" w:type="dxa"/>
          </w:tcPr>
          <w:p w14:paraId="5566B791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609D0B04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03BC9463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74955E12" w14:textId="77777777" w:rsidR="00274280" w:rsidRDefault="0027428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274280" w14:paraId="3EED7BE9" w14:textId="77777777" w:rsidTr="00274280">
        <w:trPr>
          <w:trHeight w:val="300"/>
        </w:trPr>
        <w:tc>
          <w:tcPr>
            <w:tcW w:w="685" w:type="dxa"/>
          </w:tcPr>
          <w:p w14:paraId="2701808D" w14:textId="51CECF1D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323" w:type="dxa"/>
          </w:tcPr>
          <w:p w14:paraId="7FAD5C30" w14:textId="77777777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36" w:type="dxa"/>
          </w:tcPr>
          <w:p w14:paraId="38B69BC4" w14:textId="77777777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 por professor</w:t>
            </w:r>
          </w:p>
        </w:tc>
        <w:tc>
          <w:tcPr>
            <w:tcW w:w="1038" w:type="dxa"/>
          </w:tcPr>
          <w:p w14:paraId="508291A2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3C19CF1D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452B6E84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2E3B95C5" w14:textId="77777777" w:rsidR="00274280" w:rsidRDefault="0027428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37B76F37" w14:textId="77777777" w:rsidR="00274280" w:rsidRDefault="00274280" w:rsidP="00274280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274280" w14:paraId="06840924" w14:textId="77777777" w:rsidTr="005131B3">
        <w:trPr>
          <w:trHeight w:val="300"/>
        </w:trPr>
        <w:tc>
          <w:tcPr>
            <w:tcW w:w="704" w:type="dxa"/>
          </w:tcPr>
          <w:p w14:paraId="13325518" w14:textId="77777777" w:rsidR="00274280" w:rsidRDefault="0027428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0CF73178" w14:textId="77777777" w:rsidR="00274280" w:rsidRDefault="0027428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02318178" w14:textId="77777777" w:rsidR="00274280" w:rsidRDefault="0027428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04086E6" w14:textId="77777777" w:rsidR="00274280" w:rsidRDefault="0027428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274280" w14:paraId="4796B17F" w14:textId="77777777" w:rsidTr="005131B3">
        <w:trPr>
          <w:trHeight w:val="300"/>
        </w:trPr>
        <w:tc>
          <w:tcPr>
            <w:tcW w:w="704" w:type="dxa"/>
          </w:tcPr>
          <w:p w14:paraId="125F5D8F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6F94E241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3DB8D75E" w14:textId="77777777" w:rsidR="00274280" w:rsidRDefault="00274280" w:rsidP="005131B3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772AFF72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74280" w14:paraId="6B76E6F2" w14:textId="77777777" w:rsidTr="005131B3">
        <w:trPr>
          <w:trHeight w:val="300"/>
        </w:trPr>
        <w:tc>
          <w:tcPr>
            <w:tcW w:w="704" w:type="dxa"/>
          </w:tcPr>
          <w:p w14:paraId="7B24435A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938DB51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55428392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 xml:space="preserve">Exibe todas </w:t>
            </w:r>
            <w:r>
              <w:rPr>
                <w:sz w:val="22"/>
                <w:szCs w:val="22"/>
              </w:rPr>
              <w:t>os alunos</w:t>
            </w:r>
            <w:r w:rsidRPr="047B0915">
              <w:rPr>
                <w:sz w:val="22"/>
                <w:szCs w:val="22"/>
              </w:rPr>
              <w:t xml:space="preserve"> cadastrad</w:t>
            </w:r>
            <w:r>
              <w:rPr>
                <w:sz w:val="22"/>
                <w:szCs w:val="22"/>
              </w:rPr>
              <w:t>o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73BE6D60" w14:textId="77777777" w:rsidR="00274280" w:rsidRDefault="0027428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74280" w14:paraId="6E817779" w14:textId="77777777" w:rsidTr="005131B3">
        <w:trPr>
          <w:trHeight w:val="300"/>
        </w:trPr>
        <w:tc>
          <w:tcPr>
            <w:tcW w:w="704" w:type="dxa"/>
          </w:tcPr>
          <w:p w14:paraId="4B86C17B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0BB9775C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6524B892" w14:textId="76FA4914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</w:t>
            </w:r>
            <w:r>
              <w:rPr>
                <w:sz w:val="22"/>
                <w:szCs w:val="22"/>
              </w:rPr>
              <w:t>da turma</w:t>
            </w:r>
          </w:p>
        </w:tc>
        <w:tc>
          <w:tcPr>
            <w:tcW w:w="1556" w:type="dxa"/>
          </w:tcPr>
          <w:p w14:paraId="4CC9A310" w14:textId="77777777" w:rsidR="00274280" w:rsidRDefault="0027428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274280" w14:paraId="58D30BAC" w14:textId="77777777" w:rsidTr="005131B3">
        <w:trPr>
          <w:trHeight w:val="300"/>
        </w:trPr>
        <w:tc>
          <w:tcPr>
            <w:tcW w:w="704" w:type="dxa"/>
          </w:tcPr>
          <w:p w14:paraId="77D154EA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4</w:t>
            </w:r>
          </w:p>
        </w:tc>
        <w:tc>
          <w:tcPr>
            <w:tcW w:w="2410" w:type="dxa"/>
          </w:tcPr>
          <w:p w14:paraId="34B38DDE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67565709" w14:textId="3DDE4C95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Edita as informações da turma</w:t>
            </w:r>
          </w:p>
        </w:tc>
        <w:tc>
          <w:tcPr>
            <w:tcW w:w="1556" w:type="dxa"/>
          </w:tcPr>
          <w:p w14:paraId="7655E8DB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74280" w14:paraId="00CA975D" w14:textId="77777777" w:rsidTr="005131B3">
        <w:trPr>
          <w:trHeight w:val="300"/>
        </w:trPr>
        <w:tc>
          <w:tcPr>
            <w:tcW w:w="704" w:type="dxa"/>
          </w:tcPr>
          <w:p w14:paraId="3373B7E7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7962DA67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6061982D" w14:textId="0710FDB4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Imprime informações da turma específica</w:t>
            </w:r>
          </w:p>
        </w:tc>
        <w:tc>
          <w:tcPr>
            <w:tcW w:w="1556" w:type="dxa"/>
          </w:tcPr>
          <w:p w14:paraId="1B17F2CE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74280" w14:paraId="090BD775" w14:textId="77777777" w:rsidTr="005131B3">
        <w:trPr>
          <w:trHeight w:val="300"/>
        </w:trPr>
        <w:tc>
          <w:tcPr>
            <w:tcW w:w="704" w:type="dxa"/>
          </w:tcPr>
          <w:p w14:paraId="771D8C0B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43928A38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67CD4DE6" w14:textId="2C0C63D4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Exclui turma</w:t>
            </w:r>
          </w:p>
        </w:tc>
        <w:tc>
          <w:tcPr>
            <w:tcW w:w="1556" w:type="dxa"/>
          </w:tcPr>
          <w:p w14:paraId="4A325C4D" w14:textId="77777777" w:rsidR="00274280" w:rsidRPr="047B0915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274280" w14:paraId="5206C106" w14:textId="77777777" w:rsidTr="005131B3">
        <w:trPr>
          <w:trHeight w:val="300"/>
        </w:trPr>
        <w:tc>
          <w:tcPr>
            <w:tcW w:w="704" w:type="dxa"/>
          </w:tcPr>
          <w:p w14:paraId="2655630C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34C57809" w14:textId="0CFB84F8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relatório”</w:t>
            </w:r>
          </w:p>
        </w:tc>
        <w:tc>
          <w:tcPr>
            <w:tcW w:w="3827" w:type="dxa"/>
          </w:tcPr>
          <w:p w14:paraId="169ABF59" w14:textId="73F58C39" w:rsidR="00274280" w:rsidRP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Emite o relatório das turmas cadastradas</w:t>
            </w:r>
          </w:p>
        </w:tc>
        <w:tc>
          <w:tcPr>
            <w:tcW w:w="1556" w:type="dxa"/>
          </w:tcPr>
          <w:p w14:paraId="49AB7726" w14:textId="77777777" w:rsidR="00274280" w:rsidRDefault="0027428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068FFE7D" w14:textId="77777777" w:rsidR="00274280" w:rsidRDefault="00274280" w:rsidP="047B0915">
      <w:pPr>
        <w:rPr>
          <w:highlight w:val="yellow"/>
        </w:rPr>
      </w:pPr>
    </w:p>
    <w:p w14:paraId="3AE93CF3" w14:textId="6F132F09" w:rsidR="007F6A40" w:rsidRPr="007F6A40" w:rsidRDefault="007F6A40" w:rsidP="007F6A40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creche de férias</w:t>
      </w:r>
    </w:p>
    <w:p w14:paraId="20D41AD5" w14:textId="77777777" w:rsidR="007F6A40" w:rsidRDefault="007F6A40" w:rsidP="007F6A40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7F6A40" w14:paraId="61F280CB" w14:textId="77777777" w:rsidTr="005131B3">
        <w:tc>
          <w:tcPr>
            <w:tcW w:w="8497" w:type="dxa"/>
          </w:tcPr>
          <w:p w14:paraId="04162E15" w14:textId="41C471D4" w:rsidR="007F6A40" w:rsidRDefault="00BA7191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6CD87B1E" wp14:editId="6613E70F">
                  <wp:extent cx="5401945" cy="1642110"/>
                  <wp:effectExtent l="0" t="0" r="8255" b="0"/>
                  <wp:docPr id="1231583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164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3C92F" w14:textId="77777777" w:rsidR="007F6A40" w:rsidRDefault="007F6A40" w:rsidP="007F6A40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5"/>
        <w:gridCol w:w="1323"/>
        <w:gridCol w:w="1536"/>
        <w:gridCol w:w="1038"/>
        <w:gridCol w:w="1833"/>
        <w:gridCol w:w="881"/>
        <w:gridCol w:w="1201"/>
      </w:tblGrid>
      <w:tr w:rsidR="007F6A40" w14:paraId="3B8D9D14" w14:textId="77777777" w:rsidTr="005131B3">
        <w:trPr>
          <w:trHeight w:val="300"/>
        </w:trPr>
        <w:tc>
          <w:tcPr>
            <w:tcW w:w="685" w:type="dxa"/>
          </w:tcPr>
          <w:p w14:paraId="5689D6F5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323" w:type="dxa"/>
          </w:tcPr>
          <w:p w14:paraId="01084867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536" w:type="dxa"/>
          </w:tcPr>
          <w:p w14:paraId="35CE5143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038" w:type="dxa"/>
          </w:tcPr>
          <w:p w14:paraId="471059DF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833" w:type="dxa"/>
          </w:tcPr>
          <w:p w14:paraId="59549FD8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1" w:type="dxa"/>
          </w:tcPr>
          <w:p w14:paraId="1E850786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201" w:type="dxa"/>
          </w:tcPr>
          <w:p w14:paraId="707E624A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F6A40" w14:paraId="4159C6FB" w14:textId="77777777" w:rsidTr="005131B3">
        <w:trPr>
          <w:trHeight w:val="300"/>
        </w:trPr>
        <w:tc>
          <w:tcPr>
            <w:tcW w:w="685" w:type="dxa"/>
          </w:tcPr>
          <w:p w14:paraId="42CFED32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323" w:type="dxa"/>
          </w:tcPr>
          <w:p w14:paraId="3DCB6457" w14:textId="77777777" w:rsidR="007F6A40" w:rsidRDefault="007F6A40" w:rsidP="005131B3">
            <w:pPr>
              <w:spacing w:line="259" w:lineRule="auto"/>
            </w:pPr>
            <w:r>
              <w:t>Turma</w:t>
            </w:r>
          </w:p>
        </w:tc>
        <w:tc>
          <w:tcPr>
            <w:tcW w:w="1536" w:type="dxa"/>
          </w:tcPr>
          <w:p w14:paraId="3ED53AE4" w14:textId="799D53C9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turma da creche de férias</w:t>
            </w:r>
          </w:p>
        </w:tc>
        <w:tc>
          <w:tcPr>
            <w:tcW w:w="1038" w:type="dxa"/>
          </w:tcPr>
          <w:p w14:paraId="15411C24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DE14659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4654CA27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3DDC23E4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10109E71" w14:textId="77777777" w:rsidTr="005131B3">
        <w:trPr>
          <w:trHeight w:val="300"/>
        </w:trPr>
        <w:tc>
          <w:tcPr>
            <w:tcW w:w="685" w:type="dxa"/>
          </w:tcPr>
          <w:p w14:paraId="2C336D44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323" w:type="dxa"/>
          </w:tcPr>
          <w:p w14:paraId="4BF39AA0" w14:textId="77777777" w:rsidR="007F6A40" w:rsidRDefault="007F6A40" w:rsidP="005131B3">
            <w:pPr>
              <w:spacing w:line="259" w:lineRule="auto"/>
            </w:pPr>
            <w:r>
              <w:t>Professor</w:t>
            </w:r>
          </w:p>
        </w:tc>
        <w:tc>
          <w:tcPr>
            <w:tcW w:w="1536" w:type="dxa"/>
          </w:tcPr>
          <w:p w14:paraId="5B7FCC8E" w14:textId="7EEC683B" w:rsidR="007F6A40" w:rsidRDefault="007F6A40" w:rsidP="005131B3">
            <w:pPr>
              <w:spacing w:line="259" w:lineRule="auto"/>
            </w:pPr>
            <w:r>
              <w:t>Professor da turma da creche de férias</w:t>
            </w:r>
          </w:p>
        </w:tc>
        <w:tc>
          <w:tcPr>
            <w:tcW w:w="1038" w:type="dxa"/>
          </w:tcPr>
          <w:p w14:paraId="50D75B05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0CBBD2F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5325A344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5F556D2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49D9B490" w14:textId="77777777" w:rsidTr="005131B3">
        <w:trPr>
          <w:trHeight w:val="300"/>
        </w:trPr>
        <w:tc>
          <w:tcPr>
            <w:tcW w:w="685" w:type="dxa"/>
          </w:tcPr>
          <w:p w14:paraId="689B1AF5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323" w:type="dxa"/>
          </w:tcPr>
          <w:p w14:paraId="216614E7" w14:textId="7B924E90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</w:t>
            </w:r>
          </w:p>
        </w:tc>
        <w:tc>
          <w:tcPr>
            <w:tcW w:w="1536" w:type="dxa"/>
          </w:tcPr>
          <w:p w14:paraId="643CAAF9" w14:textId="44B80846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Período em que a creche de férias ocorreu / vai ocorrer</w:t>
            </w:r>
          </w:p>
        </w:tc>
        <w:tc>
          <w:tcPr>
            <w:tcW w:w="1038" w:type="dxa"/>
          </w:tcPr>
          <w:p w14:paraId="0677F01F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42438AB0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342C48F8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21F8336E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2DC28FEB" w14:textId="77777777" w:rsidTr="005131B3">
        <w:trPr>
          <w:trHeight w:val="300"/>
        </w:trPr>
        <w:tc>
          <w:tcPr>
            <w:tcW w:w="685" w:type="dxa"/>
          </w:tcPr>
          <w:p w14:paraId="3FF0DB98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323" w:type="dxa"/>
          </w:tcPr>
          <w:p w14:paraId="1625238C" w14:textId="77777777" w:rsidR="007F6A40" w:rsidRPr="047B0915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Núm. alunos</w:t>
            </w:r>
          </w:p>
        </w:tc>
        <w:tc>
          <w:tcPr>
            <w:tcW w:w="1536" w:type="dxa"/>
          </w:tcPr>
          <w:p w14:paraId="29D176B8" w14:textId="77777777" w:rsidR="007F6A40" w:rsidRPr="047B0915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alunos</w:t>
            </w:r>
          </w:p>
        </w:tc>
        <w:tc>
          <w:tcPr>
            <w:tcW w:w="1038" w:type="dxa"/>
          </w:tcPr>
          <w:p w14:paraId="63C447E9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 inteiros</w:t>
            </w:r>
          </w:p>
        </w:tc>
        <w:tc>
          <w:tcPr>
            <w:tcW w:w="1833" w:type="dxa"/>
          </w:tcPr>
          <w:p w14:paraId="7C079207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881" w:type="dxa"/>
          </w:tcPr>
          <w:p w14:paraId="497A1552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B90D183" w14:textId="77777777" w:rsidR="007F6A40" w:rsidRPr="00021301" w:rsidRDefault="007F6A4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094EF4BF" w14:textId="77777777" w:rsidTr="005131B3">
        <w:trPr>
          <w:trHeight w:val="300"/>
        </w:trPr>
        <w:tc>
          <w:tcPr>
            <w:tcW w:w="685" w:type="dxa"/>
          </w:tcPr>
          <w:p w14:paraId="1C17F1A1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323" w:type="dxa"/>
          </w:tcPr>
          <w:p w14:paraId="5D9D7D5C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536" w:type="dxa"/>
          </w:tcPr>
          <w:p w14:paraId="7DDF2462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Sala de aula</w:t>
            </w:r>
          </w:p>
        </w:tc>
        <w:tc>
          <w:tcPr>
            <w:tcW w:w="1038" w:type="dxa"/>
          </w:tcPr>
          <w:p w14:paraId="7483CE5E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7F90D545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7252B246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698E0B28" w14:textId="77777777" w:rsidR="007F6A40" w:rsidRDefault="007F6A40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F6A40" w14:paraId="7D9F3FEA" w14:textId="77777777" w:rsidTr="005131B3">
        <w:trPr>
          <w:trHeight w:val="300"/>
        </w:trPr>
        <w:tc>
          <w:tcPr>
            <w:tcW w:w="685" w:type="dxa"/>
          </w:tcPr>
          <w:p w14:paraId="350FF67D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323" w:type="dxa"/>
          </w:tcPr>
          <w:p w14:paraId="406FEE9B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Busca</w:t>
            </w:r>
          </w:p>
        </w:tc>
        <w:tc>
          <w:tcPr>
            <w:tcW w:w="1536" w:type="dxa"/>
          </w:tcPr>
          <w:p w14:paraId="212177F1" w14:textId="6F4F6C09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Busca por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038" w:type="dxa"/>
          </w:tcPr>
          <w:p w14:paraId="1C0324E8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1833" w:type="dxa"/>
          </w:tcPr>
          <w:p w14:paraId="3FAB8F47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1" w:type="dxa"/>
          </w:tcPr>
          <w:p w14:paraId="33A47D12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201" w:type="dxa"/>
          </w:tcPr>
          <w:p w14:paraId="485EF30E" w14:textId="77777777" w:rsidR="007F6A40" w:rsidRDefault="007F6A40" w:rsidP="005131B3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6164006C" w14:textId="77777777" w:rsidR="007F6A40" w:rsidRDefault="007F6A40" w:rsidP="007F6A40">
      <w:pPr>
        <w:pStyle w:val="Heading2"/>
      </w:pPr>
      <w:r>
        <w:lastRenderedPageBreak/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7F6A40" w14:paraId="474EFB7C" w14:textId="77777777" w:rsidTr="005131B3">
        <w:trPr>
          <w:trHeight w:val="300"/>
        </w:trPr>
        <w:tc>
          <w:tcPr>
            <w:tcW w:w="704" w:type="dxa"/>
          </w:tcPr>
          <w:p w14:paraId="5471185C" w14:textId="77777777" w:rsidR="007F6A40" w:rsidRDefault="007F6A4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11C05532" w14:textId="77777777" w:rsidR="007F6A40" w:rsidRDefault="007F6A4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1A91157D" w14:textId="77777777" w:rsidR="007F6A40" w:rsidRDefault="007F6A4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4AF22A56" w14:textId="77777777" w:rsidR="007F6A40" w:rsidRDefault="007F6A4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F6A40" w14:paraId="06EAFBF1" w14:textId="77777777" w:rsidTr="005131B3">
        <w:trPr>
          <w:trHeight w:val="300"/>
        </w:trPr>
        <w:tc>
          <w:tcPr>
            <w:tcW w:w="704" w:type="dxa"/>
          </w:tcPr>
          <w:p w14:paraId="3C12A082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31A47A9D" w14:textId="77777777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“Ordem alfabética”</w:t>
            </w:r>
          </w:p>
        </w:tc>
        <w:tc>
          <w:tcPr>
            <w:tcW w:w="3827" w:type="dxa"/>
          </w:tcPr>
          <w:p w14:paraId="0E009548" w14:textId="77777777" w:rsidR="007F6A40" w:rsidRDefault="007F6A40" w:rsidP="005131B3">
            <w:pPr>
              <w:spacing w:line="259" w:lineRule="auto"/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Ordena as turmas por ondem alfabética</w:t>
            </w:r>
          </w:p>
        </w:tc>
        <w:tc>
          <w:tcPr>
            <w:tcW w:w="1556" w:type="dxa"/>
          </w:tcPr>
          <w:p w14:paraId="476BA021" w14:textId="77777777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F6A40" w14:paraId="36022928" w14:textId="77777777" w:rsidTr="005131B3">
        <w:trPr>
          <w:trHeight w:val="300"/>
        </w:trPr>
        <w:tc>
          <w:tcPr>
            <w:tcW w:w="704" w:type="dxa"/>
          </w:tcPr>
          <w:p w14:paraId="7FCFF9E1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68B228D1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“Todos”</w:t>
            </w:r>
          </w:p>
        </w:tc>
        <w:tc>
          <w:tcPr>
            <w:tcW w:w="3827" w:type="dxa"/>
          </w:tcPr>
          <w:p w14:paraId="15D4D257" w14:textId="6B8151C0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Exibe todas</w:t>
            </w:r>
            <w:r w:rsidR="00A30D3B">
              <w:rPr>
                <w:sz w:val="22"/>
                <w:szCs w:val="22"/>
              </w:rPr>
              <w:t xml:space="preserve"> as creches de férias </w:t>
            </w:r>
            <w:r w:rsidRPr="047B0915">
              <w:rPr>
                <w:sz w:val="22"/>
                <w:szCs w:val="22"/>
              </w:rPr>
              <w:t>cadastrad</w:t>
            </w:r>
            <w:r w:rsidR="00A30D3B">
              <w:rPr>
                <w:sz w:val="22"/>
                <w:szCs w:val="22"/>
              </w:rPr>
              <w:t>a</w:t>
            </w:r>
            <w:r w:rsidRPr="047B0915">
              <w:rPr>
                <w:sz w:val="22"/>
                <w:szCs w:val="22"/>
              </w:rPr>
              <w:t>s</w:t>
            </w:r>
          </w:p>
        </w:tc>
        <w:tc>
          <w:tcPr>
            <w:tcW w:w="1556" w:type="dxa"/>
          </w:tcPr>
          <w:p w14:paraId="2096031D" w14:textId="77777777" w:rsidR="007F6A40" w:rsidRDefault="007F6A4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F6A40" w14:paraId="2ED8011D" w14:textId="77777777" w:rsidTr="005131B3">
        <w:trPr>
          <w:trHeight w:val="300"/>
        </w:trPr>
        <w:tc>
          <w:tcPr>
            <w:tcW w:w="704" w:type="dxa"/>
          </w:tcPr>
          <w:p w14:paraId="0BF1B129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52262C43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“Pesquisar”</w:t>
            </w:r>
          </w:p>
        </w:tc>
        <w:tc>
          <w:tcPr>
            <w:tcW w:w="3827" w:type="dxa"/>
          </w:tcPr>
          <w:p w14:paraId="1D7CF34A" w14:textId="07991F26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 xml:space="preserve">Imprime informações </w:t>
            </w:r>
            <w:r>
              <w:rPr>
                <w:sz w:val="22"/>
                <w:szCs w:val="22"/>
              </w:rPr>
              <w:t xml:space="preserve">da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556" w:type="dxa"/>
          </w:tcPr>
          <w:p w14:paraId="5D8E1567" w14:textId="77777777" w:rsidR="007F6A40" w:rsidRDefault="007F6A4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7F6A40" w14:paraId="07FCE272" w14:textId="77777777" w:rsidTr="005131B3">
        <w:trPr>
          <w:trHeight w:val="300"/>
        </w:trPr>
        <w:tc>
          <w:tcPr>
            <w:tcW w:w="704" w:type="dxa"/>
          </w:tcPr>
          <w:p w14:paraId="2FAF7035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410" w:type="dxa"/>
          </w:tcPr>
          <w:p w14:paraId="78705D58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“Editar”</w:t>
            </w:r>
          </w:p>
        </w:tc>
        <w:tc>
          <w:tcPr>
            <w:tcW w:w="3827" w:type="dxa"/>
          </w:tcPr>
          <w:p w14:paraId="09B9ECBD" w14:textId="072F8B73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Edita as informações da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556" w:type="dxa"/>
          </w:tcPr>
          <w:p w14:paraId="3CBBB433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F6A40" w14:paraId="7B03B0CD" w14:textId="77777777" w:rsidTr="005131B3">
        <w:trPr>
          <w:trHeight w:val="300"/>
        </w:trPr>
        <w:tc>
          <w:tcPr>
            <w:tcW w:w="704" w:type="dxa"/>
          </w:tcPr>
          <w:p w14:paraId="0B87E1B2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410" w:type="dxa"/>
          </w:tcPr>
          <w:p w14:paraId="76EA1891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“Imprimir”</w:t>
            </w:r>
          </w:p>
        </w:tc>
        <w:tc>
          <w:tcPr>
            <w:tcW w:w="3827" w:type="dxa"/>
          </w:tcPr>
          <w:p w14:paraId="0DBD67A4" w14:textId="7D33E24E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Imprime informações da </w:t>
            </w:r>
            <w:r w:rsidR="00A30D3B">
              <w:rPr>
                <w:sz w:val="22"/>
                <w:szCs w:val="22"/>
              </w:rPr>
              <w:t>creche de férias específica</w:t>
            </w:r>
          </w:p>
        </w:tc>
        <w:tc>
          <w:tcPr>
            <w:tcW w:w="1556" w:type="dxa"/>
          </w:tcPr>
          <w:p w14:paraId="363DC6E3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F6A40" w14:paraId="6D9FC6C1" w14:textId="77777777" w:rsidTr="005131B3">
        <w:trPr>
          <w:trHeight w:val="300"/>
        </w:trPr>
        <w:tc>
          <w:tcPr>
            <w:tcW w:w="704" w:type="dxa"/>
          </w:tcPr>
          <w:p w14:paraId="57A2AD78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410" w:type="dxa"/>
          </w:tcPr>
          <w:p w14:paraId="16E5BE52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“Excluir”</w:t>
            </w:r>
          </w:p>
        </w:tc>
        <w:tc>
          <w:tcPr>
            <w:tcW w:w="3827" w:type="dxa"/>
          </w:tcPr>
          <w:p w14:paraId="06C30E95" w14:textId="6293EBB2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Exclui </w:t>
            </w:r>
            <w:r w:rsidR="00A30D3B">
              <w:rPr>
                <w:sz w:val="22"/>
                <w:szCs w:val="22"/>
              </w:rPr>
              <w:t>creche de férias</w:t>
            </w:r>
          </w:p>
        </w:tc>
        <w:tc>
          <w:tcPr>
            <w:tcW w:w="1556" w:type="dxa"/>
          </w:tcPr>
          <w:p w14:paraId="041325DA" w14:textId="77777777" w:rsidR="007F6A40" w:rsidRPr="047B0915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  <w:tr w:rsidR="007F6A40" w14:paraId="65827D51" w14:textId="77777777" w:rsidTr="005131B3">
        <w:trPr>
          <w:trHeight w:val="300"/>
        </w:trPr>
        <w:tc>
          <w:tcPr>
            <w:tcW w:w="704" w:type="dxa"/>
          </w:tcPr>
          <w:p w14:paraId="2598BA8C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410" w:type="dxa"/>
          </w:tcPr>
          <w:p w14:paraId="6F395E01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“Emitir relatório”</w:t>
            </w:r>
          </w:p>
        </w:tc>
        <w:tc>
          <w:tcPr>
            <w:tcW w:w="3827" w:type="dxa"/>
          </w:tcPr>
          <w:p w14:paraId="06D841B4" w14:textId="35905B80" w:rsidR="007F6A40" w:rsidRPr="0027428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Emite o relatório das </w:t>
            </w:r>
            <w:r w:rsidR="00A30D3B">
              <w:rPr>
                <w:sz w:val="22"/>
                <w:szCs w:val="22"/>
              </w:rPr>
              <w:t xml:space="preserve">creches de férias </w:t>
            </w:r>
            <w:r>
              <w:rPr>
                <w:sz w:val="22"/>
                <w:szCs w:val="22"/>
              </w:rPr>
              <w:t>cadastradas</w:t>
            </w:r>
          </w:p>
        </w:tc>
        <w:tc>
          <w:tcPr>
            <w:tcW w:w="1556" w:type="dxa"/>
          </w:tcPr>
          <w:p w14:paraId="315D5B40" w14:textId="77777777" w:rsidR="007F6A40" w:rsidRDefault="007F6A40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0C5F310B" w14:textId="77777777" w:rsidR="007F6A40" w:rsidRDefault="007F6A40" w:rsidP="047B0915">
      <w:pPr>
        <w:rPr>
          <w:highlight w:val="yellow"/>
        </w:rPr>
      </w:pPr>
    </w:p>
    <w:p w14:paraId="0D8D5760" w14:textId="198AD3A7" w:rsidR="00523890" w:rsidRPr="007F6A40" w:rsidRDefault="00523890" w:rsidP="00523890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cadastro de creche de férias</w:t>
      </w:r>
    </w:p>
    <w:p w14:paraId="025DADE8" w14:textId="77777777" w:rsidR="00523890" w:rsidRDefault="00523890" w:rsidP="00523890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523890" w14:paraId="20D33792" w14:textId="77777777" w:rsidTr="005131B3">
        <w:tc>
          <w:tcPr>
            <w:tcW w:w="8497" w:type="dxa"/>
          </w:tcPr>
          <w:p w14:paraId="5EE56151" w14:textId="504B8F69" w:rsidR="00523890" w:rsidRDefault="00BA7191" w:rsidP="004D2A38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71B48D9C" wp14:editId="33C6A0CF">
                  <wp:extent cx="5401945" cy="2202815"/>
                  <wp:effectExtent l="0" t="0" r="8255" b="6985"/>
                  <wp:docPr id="18218932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22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07B008" w14:textId="77777777" w:rsidR="00523890" w:rsidRDefault="00523890" w:rsidP="00523890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1212"/>
        <w:gridCol w:w="1357"/>
        <w:gridCol w:w="1765"/>
        <w:gridCol w:w="1435"/>
        <w:gridCol w:w="886"/>
        <w:gridCol w:w="1174"/>
      </w:tblGrid>
      <w:tr w:rsidR="00715598" w14:paraId="34F921BC" w14:textId="77777777" w:rsidTr="00715598">
        <w:trPr>
          <w:trHeight w:val="300"/>
        </w:trPr>
        <w:tc>
          <w:tcPr>
            <w:tcW w:w="668" w:type="dxa"/>
          </w:tcPr>
          <w:p w14:paraId="5BF9147F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212" w:type="dxa"/>
          </w:tcPr>
          <w:p w14:paraId="7D94340F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357" w:type="dxa"/>
          </w:tcPr>
          <w:p w14:paraId="399E212E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026BB3C3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435" w:type="dxa"/>
          </w:tcPr>
          <w:p w14:paraId="78DBEF57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6" w:type="dxa"/>
          </w:tcPr>
          <w:p w14:paraId="2879E2F5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74" w:type="dxa"/>
          </w:tcPr>
          <w:p w14:paraId="67048F44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715598" w14:paraId="46281132" w14:textId="77777777" w:rsidTr="00715598">
        <w:trPr>
          <w:trHeight w:val="300"/>
        </w:trPr>
        <w:tc>
          <w:tcPr>
            <w:tcW w:w="668" w:type="dxa"/>
          </w:tcPr>
          <w:p w14:paraId="548FF0B4" w14:textId="1F03796A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12" w:type="dxa"/>
          </w:tcPr>
          <w:p w14:paraId="31120734" w14:textId="1535CDC5" w:rsidR="00715598" w:rsidRDefault="00715598" w:rsidP="00715598">
            <w:pPr>
              <w:spacing w:line="259" w:lineRule="auto"/>
            </w:pPr>
            <w:r>
              <w:rPr>
                <w:sz w:val="22"/>
                <w:szCs w:val="22"/>
              </w:rPr>
              <w:t>Nome da creche de férias</w:t>
            </w:r>
          </w:p>
        </w:tc>
        <w:tc>
          <w:tcPr>
            <w:tcW w:w="1357" w:type="dxa"/>
          </w:tcPr>
          <w:p w14:paraId="1BAB1941" w14:textId="77393C2D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Nome da creche de férias</w:t>
            </w:r>
          </w:p>
        </w:tc>
        <w:tc>
          <w:tcPr>
            <w:tcW w:w="1765" w:type="dxa"/>
          </w:tcPr>
          <w:p w14:paraId="0DF49168" w14:textId="0F029F9A" w:rsidR="00715598" w:rsidRDefault="00715598" w:rsidP="00715598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435" w:type="dxa"/>
          </w:tcPr>
          <w:p w14:paraId="7A7AFE7F" w14:textId="235F7D2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5B82456C" w14:textId="31DE8AA9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2FAE20AB" w14:textId="0AAA28A3" w:rsidR="00715598" w:rsidRDefault="00715598" w:rsidP="00715598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15598" w14:paraId="17D44233" w14:textId="77777777" w:rsidTr="00715598">
        <w:trPr>
          <w:trHeight w:val="300"/>
        </w:trPr>
        <w:tc>
          <w:tcPr>
            <w:tcW w:w="668" w:type="dxa"/>
          </w:tcPr>
          <w:p w14:paraId="0A28732C" w14:textId="04A22800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</w:tcPr>
          <w:p w14:paraId="4CD727D0" w14:textId="73DCA194" w:rsidR="00715598" w:rsidRDefault="00715598" w:rsidP="00715598">
            <w:pPr>
              <w:spacing w:line="259" w:lineRule="auto"/>
            </w:pPr>
            <w:r>
              <w:t>Sala de aula</w:t>
            </w:r>
          </w:p>
        </w:tc>
        <w:tc>
          <w:tcPr>
            <w:tcW w:w="1357" w:type="dxa"/>
          </w:tcPr>
          <w:p w14:paraId="751F45AE" w14:textId="00AED43F" w:rsidR="00715598" w:rsidRDefault="00715598" w:rsidP="00715598">
            <w:pPr>
              <w:spacing w:line="259" w:lineRule="auto"/>
            </w:pPr>
            <w:r>
              <w:t>Sala de aula</w:t>
            </w:r>
          </w:p>
        </w:tc>
        <w:tc>
          <w:tcPr>
            <w:tcW w:w="1765" w:type="dxa"/>
          </w:tcPr>
          <w:p w14:paraId="4BC10C5C" w14:textId="6DC794F9" w:rsidR="00715598" w:rsidRDefault="00715598" w:rsidP="00715598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Formato de texto</w:t>
            </w:r>
          </w:p>
        </w:tc>
        <w:tc>
          <w:tcPr>
            <w:tcW w:w="1435" w:type="dxa"/>
          </w:tcPr>
          <w:p w14:paraId="480411D8" w14:textId="6AEE019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5F2D5EF0" w14:textId="2016FACC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6AA0045D" w14:textId="18281F77" w:rsidR="00715598" w:rsidRDefault="00715598" w:rsidP="00715598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715598" w14:paraId="194747B8" w14:textId="77777777" w:rsidTr="00715598">
        <w:trPr>
          <w:trHeight w:val="300"/>
        </w:trPr>
        <w:tc>
          <w:tcPr>
            <w:tcW w:w="668" w:type="dxa"/>
          </w:tcPr>
          <w:p w14:paraId="44FC4CE8" w14:textId="1B5E516B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12" w:type="dxa"/>
          </w:tcPr>
          <w:p w14:paraId="1E1F4AD5" w14:textId="32242819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</w:t>
            </w:r>
          </w:p>
        </w:tc>
        <w:tc>
          <w:tcPr>
            <w:tcW w:w="1357" w:type="dxa"/>
          </w:tcPr>
          <w:p w14:paraId="31868C18" w14:textId="54CC0CDB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Série do aluno</w:t>
            </w:r>
            <w:r w:rsidRPr="047B0915">
              <w:rPr>
                <w:sz w:val="22"/>
                <w:szCs w:val="22"/>
              </w:rPr>
              <w:t xml:space="preserve"> </w:t>
            </w:r>
          </w:p>
        </w:tc>
        <w:tc>
          <w:tcPr>
            <w:tcW w:w="1765" w:type="dxa"/>
          </w:tcPr>
          <w:p w14:paraId="11B94FD6" w14:textId="6770E113" w:rsidR="00715598" w:rsidRDefault="00715598" w:rsidP="00715598">
            <w:pPr>
              <w:rPr>
                <w:sz w:val="22"/>
                <w:szCs w:val="22"/>
              </w:rPr>
            </w:pPr>
            <w:r w:rsidRPr="004D0B2B">
              <w:rPr>
                <w:sz w:val="22"/>
                <w:szCs w:val="22"/>
              </w:rPr>
              <w:t>PRIMEIRA_SERIE,</w:t>
            </w:r>
            <w:r>
              <w:rPr>
                <w:sz w:val="22"/>
                <w:szCs w:val="22"/>
              </w:rPr>
              <w:t xml:space="preserve"> </w:t>
            </w:r>
            <w:r w:rsidRPr="004D0B2B">
              <w:rPr>
                <w:sz w:val="22"/>
                <w:szCs w:val="22"/>
              </w:rPr>
              <w:t>SEGUNDA_SERIE, TERCEIRA_SERIE, QUARTA_</w:t>
            </w:r>
            <w:r w:rsidR="00B718E2" w:rsidRPr="004D0B2B">
              <w:rPr>
                <w:sz w:val="22"/>
                <w:szCs w:val="22"/>
              </w:rPr>
              <w:t>SERIE, QUINTA</w:t>
            </w:r>
            <w:r w:rsidRPr="004D0B2B">
              <w:rPr>
                <w:sz w:val="22"/>
                <w:szCs w:val="22"/>
              </w:rPr>
              <w:t>_SERIE</w:t>
            </w:r>
          </w:p>
        </w:tc>
        <w:tc>
          <w:tcPr>
            <w:tcW w:w="1435" w:type="dxa"/>
          </w:tcPr>
          <w:p w14:paraId="0D38736D" w14:textId="27E2828E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49B0D64B" w14:textId="20D5FEBE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2019CFD8" w14:textId="49597F59" w:rsidR="00715598" w:rsidRDefault="00715598" w:rsidP="00715598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Edit</w:t>
            </w:r>
            <w:r>
              <w:rPr>
                <w:sz w:val="22"/>
                <w:szCs w:val="22"/>
                <w:lang w:val="en-US"/>
              </w:rPr>
              <w:t>ável</w:t>
            </w:r>
            <w:proofErr w:type="spellEnd"/>
          </w:p>
        </w:tc>
      </w:tr>
      <w:tr w:rsidR="00715598" w14:paraId="41988737" w14:textId="77777777" w:rsidTr="00715598">
        <w:trPr>
          <w:trHeight w:val="300"/>
        </w:trPr>
        <w:tc>
          <w:tcPr>
            <w:tcW w:w="668" w:type="dxa"/>
          </w:tcPr>
          <w:p w14:paraId="5E9724CD" w14:textId="3FF86517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12" w:type="dxa"/>
          </w:tcPr>
          <w:p w14:paraId="676BA6D6" w14:textId="52A6BB6C" w:rsidR="00715598" w:rsidRPr="047B0915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</w:t>
            </w:r>
          </w:p>
        </w:tc>
        <w:tc>
          <w:tcPr>
            <w:tcW w:w="1357" w:type="dxa"/>
          </w:tcPr>
          <w:p w14:paraId="27EC3BD5" w14:textId="46B2F985" w:rsidR="00715598" w:rsidRPr="047B0915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 da turma</w:t>
            </w:r>
          </w:p>
        </w:tc>
        <w:tc>
          <w:tcPr>
            <w:tcW w:w="1765" w:type="dxa"/>
          </w:tcPr>
          <w:p w14:paraId="2CC016EC" w14:textId="41B7DA2A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Professores previamente cadastrados</w:t>
            </w:r>
          </w:p>
        </w:tc>
        <w:tc>
          <w:tcPr>
            <w:tcW w:w="1435" w:type="dxa"/>
          </w:tcPr>
          <w:p w14:paraId="603C2C95" w14:textId="44FFDE0C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7F872997" w14:textId="691601E9" w:rsidR="00715598" w:rsidRPr="047B0915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7F538169" w14:textId="15BDA73C" w:rsidR="00715598" w:rsidRPr="00021301" w:rsidRDefault="00715598" w:rsidP="00715598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601F7CC2" w14:textId="77777777" w:rsidTr="00715598">
        <w:trPr>
          <w:trHeight w:val="300"/>
        </w:trPr>
        <w:tc>
          <w:tcPr>
            <w:tcW w:w="668" w:type="dxa"/>
          </w:tcPr>
          <w:p w14:paraId="5490DB33" w14:textId="3301F9F7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212" w:type="dxa"/>
          </w:tcPr>
          <w:p w14:paraId="54361070" w14:textId="138E388D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início</w:t>
            </w:r>
          </w:p>
        </w:tc>
        <w:tc>
          <w:tcPr>
            <w:tcW w:w="1357" w:type="dxa"/>
          </w:tcPr>
          <w:p w14:paraId="39217B85" w14:textId="5B6BA3B8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início da creche de férias</w:t>
            </w:r>
          </w:p>
        </w:tc>
        <w:tc>
          <w:tcPr>
            <w:tcW w:w="1765" w:type="dxa"/>
          </w:tcPr>
          <w:p w14:paraId="548C6732" w14:textId="459A0F11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435" w:type="dxa"/>
          </w:tcPr>
          <w:p w14:paraId="295FC6C0" w14:textId="4240E441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5A588891" w14:textId="4E816CBA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117C1432" w14:textId="5634F09D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56B7F16D" w14:textId="77777777" w:rsidTr="00715598">
        <w:trPr>
          <w:trHeight w:val="300"/>
        </w:trPr>
        <w:tc>
          <w:tcPr>
            <w:tcW w:w="668" w:type="dxa"/>
          </w:tcPr>
          <w:p w14:paraId="13DB2875" w14:textId="6DDF4A40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212" w:type="dxa"/>
          </w:tcPr>
          <w:p w14:paraId="59ABD510" w14:textId="12CA5BEC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término</w:t>
            </w:r>
          </w:p>
        </w:tc>
        <w:tc>
          <w:tcPr>
            <w:tcW w:w="1357" w:type="dxa"/>
          </w:tcPr>
          <w:p w14:paraId="3019B3DF" w14:textId="57C40E4E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de término da creche de férias</w:t>
            </w:r>
          </w:p>
        </w:tc>
        <w:tc>
          <w:tcPr>
            <w:tcW w:w="1765" w:type="dxa"/>
          </w:tcPr>
          <w:p w14:paraId="65164721" w14:textId="5E54774A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</w:t>
            </w:r>
          </w:p>
        </w:tc>
        <w:tc>
          <w:tcPr>
            <w:tcW w:w="1435" w:type="dxa"/>
          </w:tcPr>
          <w:p w14:paraId="22B3A404" w14:textId="697135D6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60A7FDED" w14:textId="372B386C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27C54A16" w14:textId="10204D5F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4E08378B" w14:textId="77777777" w:rsidTr="00715598">
        <w:trPr>
          <w:trHeight w:val="300"/>
        </w:trPr>
        <w:tc>
          <w:tcPr>
            <w:tcW w:w="668" w:type="dxa"/>
          </w:tcPr>
          <w:p w14:paraId="13881C61" w14:textId="5FA05139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7</w:t>
            </w:r>
          </w:p>
        </w:tc>
        <w:tc>
          <w:tcPr>
            <w:tcW w:w="1212" w:type="dxa"/>
          </w:tcPr>
          <w:p w14:paraId="67B56F15" w14:textId="7BB17A52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disponíveis</w:t>
            </w:r>
          </w:p>
        </w:tc>
        <w:tc>
          <w:tcPr>
            <w:tcW w:w="1357" w:type="dxa"/>
          </w:tcPr>
          <w:p w14:paraId="36735B29" w14:textId="751637B6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 previamente cadastrados</w:t>
            </w:r>
          </w:p>
        </w:tc>
        <w:tc>
          <w:tcPr>
            <w:tcW w:w="1765" w:type="dxa"/>
          </w:tcPr>
          <w:p w14:paraId="027D0845" w14:textId="52994F1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previamente cadastrados</w:t>
            </w:r>
          </w:p>
        </w:tc>
        <w:tc>
          <w:tcPr>
            <w:tcW w:w="1435" w:type="dxa"/>
          </w:tcPr>
          <w:p w14:paraId="11B2E06A" w14:textId="4BAB298F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1657EF78" w14:textId="75C432D7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468A9879" w14:textId="6CD81091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  <w:tr w:rsidR="00715598" w14:paraId="7CCCA4B8" w14:textId="77777777" w:rsidTr="00715598">
        <w:trPr>
          <w:trHeight w:val="300"/>
        </w:trPr>
        <w:tc>
          <w:tcPr>
            <w:tcW w:w="668" w:type="dxa"/>
          </w:tcPr>
          <w:p w14:paraId="4FE33DD8" w14:textId="51D81FC7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212" w:type="dxa"/>
          </w:tcPr>
          <w:p w14:paraId="5BC8576A" w14:textId="673DBDFA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na turma</w:t>
            </w:r>
          </w:p>
        </w:tc>
        <w:tc>
          <w:tcPr>
            <w:tcW w:w="1357" w:type="dxa"/>
          </w:tcPr>
          <w:p w14:paraId="2FCE7672" w14:textId="4CD83E10" w:rsidR="00715598" w:rsidRDefault="00715598" w:rsidP="00715598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Lista de alunos inseridos na turma de creche de férias</w:t>
            </w:r>
          </w:p>
        </w:tc>
        <w:tc>
          <w:tcPr>
            <w:tcW w:w="1765" w:type="dxa"/>
          </w:tcPr>
          <w:p w14:paraId="1EA2AD56" w14:textId="55F4D0E6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Alunos previamente cadastrados</w:t>
            </w:r>
          </w:p>
        </w:tc>
        <w:tc>
          <w:tcPr>
            <w:tcW w:w="1435" w:type="dxa"/>
          </w:tcPr>
          <w:p w14:paraId="61E07F60" w14:textId="46D40C1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7C837C7C" w14:textId="4FE05E9D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seleção</w:t>
            </w:r>
          </w:p>
        </w:tc>
        <w:tc>
          <w:tcPr>
            <w:tcW w:w="1174" w:type="dxa"/>
          </w:tcPr>
          <w:p w14:paraId="5B4B8F7D" w14:textId="6D9A96D5" w:rsidR="00715598" w:rsidRDefault="00715598" w:rsidP="007155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Editável</w:t>
            </w:r>
          </w:p>
        </w:tc>
      </w:tr>
    </w:tbl>
    <w:p w14:paraId="26986ECD" w14:textId="77777777" w:rsidR="00523890" w:rsidRDefault="00523890" w:rsidP="00523890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523890" w14:paraId="08CE8D5B" w14:textId="77777777" w:rsidTr="005131B3">
        <w:trPr>
          <w:trHeight w:val="300"/>
        </w:trPr>
        <w:tc>
          <w:tcPr>
            <w:tcW w:w="704" w:type="dxa"/>
          </w:tcPr>
          <w:p w14:paraId="40DF6399" w14:textId="77777777" w:rsidR="00523890" w:rsidRDefault="00523890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54FCB61A" w14:textId="77777777" w:rsidR="00523890" w:rsidRDefault="0052389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7DE2F542" w14:textId="77777777" w:rsidR="00523890" w:rsidRDefault="0052389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06E7E1D0" w14:textId="77777777" w:rsidR="00523890" w:rsidRDefault="00523890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523890" w14:paraId="5803D26F" w14:textId="77777777" w:rsidTr="005131B3">
        <w:trPr>
          <w:trHeight w:val="300"/>
        </w:trPr>
        <w:tc>
          <w:tcPr>
            <w:tcW w:w="704" w:type="dxa"/>
          </w:tcPr>
          <w:p w14:paraId="771196A6" w14:textId="77777777" w:rsidR="00523890" w:rsidRDefault="0052389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78CD6027" w14:textId="29932C05" w:rsidR="00523890" w:rsidRDefault="0052389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</w:t>
            </w:r>
            <w:r w:rsidR="00715598">
              <w:rPr>
                <w:sz w:val="22"/>
                <w:szCs w:val="22"/>
              </w:rPr>
              <w:t>Cadastrar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79EEB020" w14:textId="4BEE9A3E" w:rsidR="00523890" w:rsidRDefault="0071559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Cadastra nova creche de férias</w:t>
            </w:r>
          </w:p>
        </w:tc>
        <w:tc>
          <w:tcPr>
            <w:tcW w:w="1556" w:type="dxa"/>
          </w:tcPr>
          <w:p w14:paraId="54E7B47C" w14:textId="77777777" w:rsidR="00523890" w:rsidRDefault="0052389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523890" w14:paraId="6EAF1388" w14:textId="77777777" w:rsidTr="005131B3">
        <w:trPr>
          <w:trHeight w:val="300"/>
        </w:trPr>
        <w:tc>
          <w:tcPr>
            <w:tcW w:w="704" w:type="dxa"/>
          </w:tcPr>
          <w:p w14:paraId="25ACE0EA" w14:textId="77777777" w:rsidR="00523890" w:rsidRDefault="0052389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743D3CC2" w14:textId="77AC861D" w:rsidR="00523890" w:rsidRDefault="00523890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“</w:t>
            </w:r>
            <w:r w:rsidR="00715598">
              <w:rPr>
                <w:sz w:val="22"/>
                <w:szCs w:val="22"/>
              </w:rPr>
              <w:t>Cancelar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6C50D0D1" w14:textId="297B0232" w:rsidR="00523890" w:rsidRDefault="00715598" w:rsidP="005131B3">
            <w:pPr>
              <w:rPr>
                <w:sz w:val="22"/>
                <w:szCs w:val="22"/>
                <w:highlight w:val="yellow"/>
              </w:rPr>
            </w:pPr>
            <w:r>
              <w:rPr>
                <w:sz w:val="22"/>
                <w:szCs w:val="22"/>
              </w:rPr>
              <w:t>Cancela criação de nova creche de férias</w:t>
            </w:r>
          </w:p>
        </w:tc>
        <w:tc>
          <w:tcPr>
            <w:tcW w:w="1556" w:type="dxa"/>
          </w:tcPr>
          <w:p w14:paraId="7367C2F5" w14:textId="77777777" w:rsidR="00523890" w:rsidRDefault="00523890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</w:tbl>
    <w:p w14:paraId="1530D5F8" w14:textId="77777777" w:rsidR="00523890" w:rsidRDefault="00523890" w:rsidP="047B0915">
      <w:pPr>
        <w:rPr>
          <w:highlight w:val="yellow"/>
        </w:rPr>
      </w:pPr>
    </w:p>
    <w:p w14:paraId="0E9D7E27" w14:textId="540637F1" w:rsidR="00B718E2" w:rsidRPr="007F6A40" w:rsidRDefault="00B718E2" w:rsidP="00B718E2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receitas e despesas</w:t>
      </w:r>
    </w:p>
    <w:p w14:paraId="4AFD54CA" w14:textId="77777777" w:rsidR="00B718E2" w:rsidRDefault="00B718E2" w:rsidP="00B718E2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B718E2" w14:paraId="76A8D7D4" w14:textId="77777777" w:rsidTr="005131B3">
        <w:tc>
          <w:tcPr>
            <w:tcW w:w="8497" w:type="dxa"/>
          </w:tcPr>
          <w:p w14:paraId="73AAB32E" w14:textId="19C24495" w:rsidR="00B718E2" w:rsidRDefault="00B718E2" w:rsidP="004D2A38">
            <w:pPr>
              <w:pStyle w:val="BodyText"/>
            </w:pPr>
            <w:r w:rsidRPr="00B718E2">
              <w:rPr>
                <w:noProof/>
              </w:rPr>
              <w:drawing>
                <wp:inline distT="0" distB="0" distL="0" distR="0" wp14:anchorId="4CCDD84D" wp14:editId="512EACAF">
                  <wp:extent cx="5224007" cy="1668464"/>
                  <wp:effectExtent l="0" t="0" r="0" b="8255"/>
                  <wp:docPr id="1395071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507169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53" cy="16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CE46A" w14:textId="77777777" w:rsidR="00B718E2" w:rsidRDefault="00B718E2" w:rsidP="00B718E2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1212"/>
        <w:gridCol w:w="1357"/>
        <w:gridCol w:w="1765"/>
        <w:gridCol w:w="1435"/>
        <w:gridCol w:w="886"/>
        <w:gridCol w:w="1174"/>
      </w:tblGrid>
      <w:tr w:rsidR="00B718E2" w14:paraId="7092B8FC" w14:textId="77777777" w:rsidTr="005131B3">
        <w:trPr>
          <w:trHeight w:val="300"/>
        </w:trPr>
        <w:tc>
          <w:tcPr>
            <w:tcW w:w="668" w:type="dxa"/>
          </w:tcPr>
          <w:p w14:paraId="5A838ED9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212" w:type="dxa"/>
          </w:tcPr>
          <w:p w14:paraId="040BFA98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357" w:type="dxa"/>
          </w:tcPr>
          <w:p w14:paraId="5A9951F0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46E95148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435" w:type="dxa"/>
          </w:tcPr>
          <w:p w14:paraId="7FE022F9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6" w:type="dxa"/>
          </w:tcPr>
          <w:p w14:paraId="54AAB945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74" w:type="dxa"/>
          </w:tcPr>
          <w:p w14:paraId="34926E00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718E2" w14:paraId="58E2F175" w14:textId="77777777" w:rsidTr="005131B3">
        <w:trPr>
          <w:trHeight w:val="300"/>
        </w:trPr>
        <w:tc>
          <w:tcPr>
            <w:tcW w:w="668" w:type="dxa"/>
          </w:tcPr>
          <w:p w14:paraId="47CF8439" w14:textId="77777777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12" w:type="dxa"/>
          </w:tcPr>
          <w:p w14:paraId="7F104F1A" w14:textId="54079188" w:rsidR="00B718E2" w:rsidRDefault="00B718E2" w:rsidP="005131B3">
            <w:pPr>
              <w:spacing w:line="259" w:lineRule="auto"/>
            </w:pPr>
            <w:r>
              <w:rPr>
                <w:sz w:val="22"/>
                <w:szCs w:val="22"/>
              </w:rPr>
              <w:t>Descrição</w:t>
            </w:r>
          </w:p>
        </w:tc>
        <w:tc>
          <w:tcPr>
            <w:tcW w:w="1357" w:type="dxa"/>
          </w:tcPr>
          <w:p w14:paraId="2FB794D4" w14:textId="16458F89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da receita / despesa</w:t>
            </w:r>
          </w:p>
        </w:tc>
        <w:tc>
          <w:tcPr>
            <w:tcW w:w="1765" w:type="dxa"/>
          </w:tcPr>
          <w:p w14:paraId="30D55093" w14:textId="0025D5CA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435" w:type="dxa"/>
          </w:tcPr>
          <w:p w14:paraId="0280DCCA" w14:textId="44DABC68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24A2EC81" w14:textId="77777777" w:rsidR="00B718E2" w:rsidRDefault="00B718E2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1957D068" w14:textId="2ED2351A" w:rsidR="00B718E2" w:rsidRDefault="00B718E2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7F2D07B4" w14:textId="77777777" w:rsidTr="005131B3">
        <w:trPr>
          <w:trHeight w:val="300"/>
        </w:trPr>
        <w:tc>
          <w:tcPr>
            <w:tcW w:w="668" w:type="dxa"/>
          </w:tcPr>
          <w:p w14:paraId="155600E1" w14:textId="514BEDDA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</w:tcPr>
          <w:p w14:paraId="1F6C7661" w14:textId="194D4959" w:rsidR="00B718E2" w:rsidRDefault="00B718E2" w:rsidP="00B718E2">
            <w:pPr>
              <w:spacing w:line="259" w:lineRule="auto"/>
            </w:pPr>
            <w:r>
              <w:t>Valor</w:t>
            </w:r>
          </w:p>
        </w:tc>
        <w:tc>
          <w:tcPr>
            <w:tcW w:w="1357" w:type="dxa"/>
          </w:tcPr>
          <w:p w14:paraId="1F063B63" w14:textId="4B099BD0" w:rsidR="00B718E2" w:rsidRDefault="00B718E2" w:rsidP="00B718E2">
            <w:pPr>
              <w:spacing w:line="259" w:lineRule="auto"/>
            </w:pPr>
            <w:r>
              <w:t>Valor da receita / despesa</w:t>
            </w:r>
          </w:p>
        </w:tc>
        <w:tc>
          <w:tcPr>
            <w:tcW w:w="1765" w:type="dxa"/>
          </w:tcPr>
          <w:p w14:paraId="4D20F7C4" w14:textId="4FA47E19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04CDF9E4" w14:textId="74866A15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6CF85194" w14:textId="63A0A223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0D5E8BFC" w14:textId="2478F1F5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4F3029B3" w14:textId="77777777" w:rsidTr="005131B3">
        <w:trPr>
          <w:trHeight w:val="300"/>
        </w:trPr>
        <w:tc>
          <w:tcPr>
            <w:tcW w:w="668" w:type="dxa"/>
          </w:tcPr>
          <w:p w14:paraId="7D8D7754" w14:textId="45038D29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12" w:type="dxa"/>
          </w:tcPr>
          <w:p w14:paraId="3727C3EF" w14:textId="5EF6A710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357" w:type="dxa"/>
          </w:tcPr>
          <w:p w14:paraId="0B946964" w14:textId="43A86652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da receita / despesa</w:t>
            </w:r>
          </w:p>
        </w:tc>
        <w:tc>
          <w:tcPr>
            <w:tcW w:w="1765" w:type="dxa"/>
          </w:tcPr>
          <w:p w14:paraId="579BD255" w14:textId="69C55B90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0FE0D8C7" w14:textId="5FA6FBED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3FE91239" w14:textId="4E786419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6B6CFCEE" w14:textId="7BA4EDF7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1FEEA42A" w14:textId="77777777" w:rsidTr="005131B3">
        <w:trPr>
          <w:trHeight w:val="300"/>
        </w:trPr>
        <w:tc>
          <w:tcPr>
            <w:tcW w:w="668" w:type="dxa"/>
          </w:tcPr>
          <w:p w14:paraId="05BC9FF5" w14:textId="755FDCFB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212" w:type="dxa"/>
          </w:tcPr>
          <w:p w14:paraId="30512B02" w14:textId="7C24EB38" w:rsidR="00B718E2" w:rsidRPr="047B0915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Entradas</w:t>
            </w:r>
          </w:p>
        </w:tc>
        <w:tc>
          <w:tcPr>
            <w:tcW w:w="1357" w:type="dxa"/>
          </w:tcPr>
          <w:p w14:paraId="34EBBDA0" w14:textId="2A83161E" w:rsidR="00B718E2" w:rsidRPr="047B0915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de entradas</w:t>
            </w:r>
          </w:p>
        </w:tc>
        <w:tc>
          <w:tcPr>
            <w:tcW w:w="1765" w:type="dxa"/>
          </w:tcPr>
          <w:p w14:paraId="52D66B0E" w14:textId="1DC0F260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06D5E051" w14:textId="2D0D700A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560B29F0" w14:textId="74E7B87D" w:rsidR="00B718E2" w:rsidRPr="047B0915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0554C3F8" w14:textId="789D8599" w:rsidR="00B718E2" w:rsidRPr="00021301" w:rsidRDefault="00B718E2" w:rsidP="00B718E2">
            <w:pPr>
              <w:rPr>
                <w:sz w:val="22"/>
                <w:szCs w:val="22"/>
                <w:lang w:val="en-US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08CEEE86" w14:textId="77777777" w:rsidTr="005131B3">
        <w:trPr>
          <w:trHeight w:val="300"/>
        </w:trPr>
        <w:tc>
          <w:tcPr>
            <w:tcW w:w="668" w:type="dxa"/>
          </w:tcPr>
          <w:p w14:paraId="211C9309" w14:textId="79AD82F0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212" w:type="dxa"/>
          </w:tcPr>
          <w:p w14:paraId="60418773" w14:textId="0552852F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Saídas</w:t>
            </w:r>
          </w:p>
        </w:tc>
        <w:tc>
          <w:tcPr>
            <w:tcW w:w="1357" w:type="dxa"/>
          </w:tcPr>
          <w:p w14:paraId="4CF6360C" w14:textId="6D9E9BB9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de saídas</w:t>
            </w:r>
          </w:p>
        </w:tc>
        <w:tc>
          <w:tcPr>
            <w:tcW w:w="1765" w:type="dxa"/>
          </w:tcPr>
          <w:p w14:paraId="1C843A16" w14:textId="1D47CC8E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17B51BA9" w14:textId="778FF7B6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19F2E8AE" w14:textId="4E1B37E4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16D51D3A" w14:textId="053C02AB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718E2" w14:paraId="58B93107" w14:textId="77777777" w:rsidTr="005131B3">
        <w:trPr>
          <w:trHeight w:val="300"/>
        </w:trPr>
        <w:tc>
          <w:tcPr>
            <w:tcW w:w="668" w:type="dxa"/>
          </w:tcPr>
          <w:p w14:paraId="05A143DB" w14:textId="108537D6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212" w:type="dxa"/>
          </w:tcPr>
          <w:p w14:paraId="16B4CC61" w14:textId="13423537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</w:t>
            </w:r>
          </w:p>
        </w:tc>
        <w:tc>
          <w:tcPr>
            <w:tcW w:w="1357" w:type="dxa"/>
          </w:tcPr>
          <w:p w14:paraId="311151F9" w14:textId="4CF8DF79" w:rsidR="00B718E2" w:rsidRDefault="00B718E2" w:rsidP="00B718E2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 geral</w:t>
            </w:r>
          </w:p>
        </w:tc>
        <w:tc>
          <w:tcPr>
            <w:tcW w:w="1765" w:type="dxa"/>
          </w:tcPr>
          <w:p w14:paraId="008281CC" w14:textId="45C85748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29BA1566" w14:textId="691EF747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62D3BCED" w14:textId="6A3F0F9E" w:rsidR="00B718E2" w:rsidRDefault="00B718E2" w:rsidP="00B718E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7003B164" w14:textId="104714C4" w:rsidR="00B718E2" w:rsidRDefault="00B718E2" w:rsidP="00B718E2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67F86865" w14:textId="77777777" w:rsidR="00B718E2" w:rsidRDefault="00B718E2" w:rsidP="00B718E2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B718E2" w14:paraId="194A3A66" w14:textId="77777777" w:rsidTr="005131B3">
        <w:trPr>
          <w:trHeight w:val="300"/>
        </w:trPr>
        <w:tc>
          <w:tcPr>
            <w:tcW w:w="704" w:type="dxa"/>
          </w:tcPr>
          <w:p w14:paraId="3FC9E4C0" w14:textId="77777777" w:rsidR="00B718E2" w:rsidRDefault="00B718E2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3F596F78" w14:textId="77777777" w:rsidR="00B718E2" w:rsidRDefault="00B718E2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651620A3" w14:textId="77777777" w:rsidR="00B718E2" w:rsidRDefault="00B718E2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CEF0973" w14:textId="77777777" w:rsidR="00B718E2" w:rsidRDefault="00B718E2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718E2" w14:paraId="7B5D7F95" w14:textId="77777777" w:rsidTr="005131B3">
        <w:trPr>
          <w:trHeight w:val="300"/>
        </w:trPr>
        <w:tc>
          <w:tcPr>
            <w:tcW w:w="704" w:type="dxa"/>
          </w:tcPr>
          <w:p w14:paraId="4FAF28AE" w14:textId="77777777" w:rsidR="00B718E2" w:rsidRDefault="00B718E2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0DB87BF2" w14:textId="417EF620" w:rsidR="00B718E2" w:rsidRDefault="00B718E2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+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7977B97E" w14:textId="6CEDC09F" w:rsidR="00B718E2" w:rsidRDefault="00B718E2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nova receita / despesa</w:t>
            </w:r>
          </w:p>
        </w:tc>
        <w:tc>
          <w:tcPr>
            <w:tcW w:w="1556" w:type="dxa"/>
          </w:tcPr>
          <w:p w14:paraId="01141B07" w14:textId="77777777" w:rsidR="00B718E2" w:rsidRDefault="00B718E2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</w:tbl>
    <w:p w14:paraId="710CAEDE" w14:textId="77777777" w:rsidR="00B718E2" w:rsidRDefault="00B718E2" w:rsidP="047B0915">
      <w:pPr>
        <w:rPr>
          <w:highlight w:val="yellow"/>
        </w:rPr>
      </w:pPr>
    </w:p>
    <w:p w14:paraId="6508335D" w14:textId="080D299D" w:rsidR="004D2A38" w:rsidRPr="007F6A40" w:rsidRDefault="004D2A38" w:rsidP="004D2A38">
      <w:pPr>
        <w:pStyle w:val="Heading1"/>
      </w:pPr>
      <w:r>
        <w:lastRenderedPageBreak/>
        <w:t xml:space="preserve">Interface de usuário: </w:t>
      </w:r>
      <w:r w:rsidRPr="007F6A40">
        <w:t>P</w:t>
      </w:r>
      <w:r>
        <w:t>ágina de cadastro de receitas e despesas</w:t>
      </w:r>
    </w:p>
    <w:p w14:paraId="06A76A41" w14:textId="77777777" w:rsidR="004D2A38" w:rsidRDefault="004D2A38" w:rsidP="004D2A38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4D2A38" w14:paraId="2F2A711B" w14:textId="77777777" w:rsidTr="005131B3">
        <w:tc>
          <w:tcPr>
            <w:tcW w:w="8497" w:type="dxa"/>
          </w:tcPr>
          <w:p w14:paraId="5FA3EF91" w14:textId="155A23D4" w:rsidR="004D2A38" w:rsidRDefault="004D2A38" w:rsidP="004D2A38">
            <w:pPr>
              <w:pStyle w:val="BodyText"/>
            </w:pPr>
            <w:r w:rsidRPr="004D2A38">
              <w:rPr>
                <w:noProof/>
              </w:rPr>
              <w:drawing>
                <wp:inline distT="0" distB="0" distL="0" distR="0" wp14:anchorId="3E1D3556" wp14:editId="5356BB75">
                  <wp:extent cx="1971924" cy="2791106"/>
                  <wp:effectExtent l="0" t="0" r="9525" b="0"/>
                  <wp:docPr id="966434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43421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426" cy="2801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1F413" w14:textId="77777777" w:rsidR="004D2A38" w:rsidRDefault="004D2A38" w:rsidP="004D2A38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8"/>
        <w:gridCol w:w="1212"/>
        <w:gridCol w:w="1357"/>
        <w:gridCol w:w="1765"/>
        <w:gridCol w:w="1435"/>
        <w:gridCol w:w="886"/>
        <w:gridCol w:w="1174"/>
      </w:tblGrid>
      <w:tr w:rsidR="004D2A38" w14:paraId="4ADB7CFB" w14:textId="77777777" w:rsidTr="005131B3">
        <w:trPr>
          <w:trHeight w:val="300"/>
        </w:trPr>
        <w:tc>
          <w:tcPr>
            <w:tcW w:w="668" w:type="dxa"/>
          </w:tcPr>
          <w:p w14:paraId="1F3D3986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212" w:type="dxa"/>
          </w:tcPr>
          <w:p w14:paraId="0AD47B23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357" w:type="dxa"/>
          </w:tcPr>
          <w:p w14:paraId="14849CB3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765" w:type="dxa"/>
          </w:tcPr>
          <w:p w14:paraId="3E7C2E3C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1435" w:type="dxa"/>
          </w:tcPr>
          <w:p w14:paraId="3D0677E8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886" w:type="dxa"/>
          </w:tcPr>
          <w:p w14:paraId="3C32DD64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74" w:type="dxa"/>
          </w:tcPr>
          <w:p w14:paraId="06642491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4D2A38" w14:paraId="0782E02D" w14:textId="77777777" w:rsidTr="005131B3">
        <w:trPr>
          <w:trHeight w:val="300"/>
        </w:trPr>
        <w:tc>
          <w:tcPr>
            <w:tcW w:w="668" w:type="dxa"/>
          </w:tcPr>
          <w:p w14:paraId="61568CC3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12" w:type="dxa"/>
          </w:tcPr>
          <w:p w14:paraId="5062FE0A" w14:textId="77777777" w:rsidR="004D2A38" w:rsidRDefault="004D2A38" w:rsidP="005131B3">
            <w:pPr>
              <w:spacing w:line="259" w:lineRule="auto"/>
            </w:pPr>
            <w:r>
              <w:rPr>
                <w:sz w:val="22"/>
                <w:szCs w:val="22"/>
              </w:rPr>
              <w:t>Descrição</w:t>
            </w:r>
          </w:p>
        </w:tc>
        <w:tc>
          <w:tcPr>
            <w:tcW w:w="1357" w:type="dxa"/>
          </w:tcPr>
          <w:p w14:paraId="00B8A060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Descrição da receita / despesa</w:t>
            </w:r>
          </w:p>
        </w:tc>
        <w:tc>
          <w:tcPr>
            <w:tcW w:w="1765" w:type="dxa"/>
          </w:tcPr>
          <w:p w14:paraId="45ED3514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Texto</w:t>
            </w:r>
          </w:p>
        </w:tc>
        <w:tc>
          <w:tcPr>
            <w:tcW w:w="1435" w:type="dxa"/>
          </w:tcPr>
          <w:p w14:paraId="381A0E91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de texto</w:t>
            </w:r>
          </w:p>
        </w:tc>
        <w:tc>
          <w:tcPr>
            <w:tcW w:w="886" w:type="dxa"/>
          </w:tcPr>
          <w:p w14:paraId="5AADAEDC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541A1420" w14:textId="77777777" w:rsidR="004D2A38" w:rsidRDefault="004D2A38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D2A38" w14:paraId="62BBB155" w14:textId="77777777" w:rsidTr="005131B3">
        <w:trPr>
          <w:trHeight w:val="300"/>
        </w:trPr>
        <w:tc>
          <w:tcPr>
            <w:tcW w:w="668" w:type="dxa"/>
          </w:tcPr>
          <w:p w14:paraId="42DEDBF0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212" w:type="dxa"/>
          </w:tcPr>
          <w:p w14:paraId="7AA86BDD" w14:textId="77777777" w:rsidR="004D2A38" w:rsidRDefault="004D2A38" w:rsidP="005131B3">
            <w:pPr>
              <w:spacing w:line="259" w:lineRule="auto"/>
            </w:pPr>
            <w:r>
              <w:t>Valor</w:t>
            </w:r>
          </w:p>
        </w:tc>
        <w:tc>
          <w:tcPr>
            <w:tcW w:w="1357" w:type="dxa"/>
          </w:tcPr>
          <w:p w14:paraId="2A3EE9C8" w14:textId="77777777" w:rsidR="004D2A38" w:rsidRDefault="004D2A38" w:rsidP="005131B3">
            <w:pPr>
              <w:spacing w:line="259" w:lineRule="auto"/>
            </w:pPr>
            <w:r>
              <w:t>Valor da receita / despesa</w:t>
            </w:r>
          </w:p>
        </w:tc>
        <w:tc>
          <w:tcPr>
            <w:tcW w:w="1765" w:type="dxa"/>
          </w:tcPr>
          <w:p w14:paraId="4A9B7818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495B13C6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886" w:type="dxa"/>
          </w:tcPr>
          <w:p w14:paraId="461271B7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4CA14AB4" w14:textId="77777777" w:rsidR="004D2A38" w:rsidRDefault="004D2A38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D2A38" w14:paraId="1AA5D90C" w14:textId="77777777" w:rsidTr="005131B3">
        <w:trPr>
          <w:trHeight w:val="300"/>
        </w:trPr>
        <w:tc>
          <w:tcPr>
            <w:tcW w:w="668" w:type="dxa"/>
          </w:tcPr>
          <w:p w14:paraId="558EF0D4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212" w:type="dxa"/>
          </w:tcPr>
          <w:p w14:paraId="67B9E4E2" w14:textId="77777777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357" w:type="dxa"/>
          </w:tcPr>
          <w:p w14:paraId="618E9335" w14:textId="77777777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 da receita / despesa</w:t>
            </w:r>
          </w:p>
        </w:tc>
        <w:tc>
          <w:tcPr>
            <w:tcW w:w="1765" w:type="dxa"/>
          </w:tcPr>
          <w:p w14:paraId="35B241AE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1435" w:type="dxa"/>
          </w:tcPr>
          <w:p w14:paraId="128E797E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Formato </w:t>
            </w:r>
            <w:proofErr w:type="spellStart"/>
            <w:r>
              <w:rPr>
                <w:sz w:val="22"/>
                <w:szCs w:val="22"/>
              </w:rPr>
              <w:t>dd</w:t>
            </w:r>
            <w:proofErr w:type="spellEnd"/>
            <w:r>
              <w:rPr>
                <w:sz w:val="22"/>
                <w:szCs w:val="22"/>
              </w:rPr>
              <w:t>/mm/</w:t>
            </w:r>
            <w:proofErr w:type="spellStart"/>
            <w:r>
              <w:rPr>
                <w:sz w:val="22"/>
                <w:szCs w:val="22"/>
              </w:rPr>
              <w:t>aaaa</w:t>
            </w:r>
            <w:proofErr w:type="spellEnd"/>
          </w:p>
        </w:tc>
        <w:tc>
          <w:tcPr>
            <w:tcW w:w="886" w:type="dxa"/>
          </w:tcPr>
          <w:p w14:paraId="7ED7A2F9" w14:textId="77777777" w:rsidR="004D2A38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Caixa de texto</w:t>
            </w:r>
          </w:p>
        </w:tc>
        <w:tc>
          <w:tcPr>
            <w:tcW w:w="1174" w:type="dxa"/>
          </w:tcPr>
          <w:p w14:paraId="3194203F" w14:textId="77777777" w:rsidR="004D2A38" w:rsidRDefault="004D2A38" w:rsidP="005131B3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5269D559" w14:textId="77777777" w:rsidR="004D2A38" w:rsidRDefault="004D2A38" w:rsidP="004D2A38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4D2A38" w14:paraId="77C293D5" w14:textId="77777777" w:rsidTr="005131B3">
        <w:trPr>
          <w:trHeight w:val="300"/>
        </w:trPr>
        <w:tc>
          <w:tcPr>
            <w:tcW w:w="704" w:type="dxa"/>
          </w:tcPr>
          <w:p w14:paraId="412A919F" w14:textId="77777777" w:rsidR="004D2A38" w:rsidRDefault="004D2A38" w:rsidP="005131B3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192155E2" w14:textId="77777777" w:rsidR="004D2A38" w:rsidRDefault="004D2A38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2EE87FC4" w14:textId="77777777" w:rsidR="004D2A38" w:rsidRDefault="004D2A38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287A52AE" w14:textId="77777777" w:rsidR="004D2A38" w:rsidRDefault="004D2A38" w:rsidP="005131B3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4D2A38" w14:paraId="756D6BC5" w14:textId="77777777" w:rsidTr="005131B3">
        <w:trPr>
          <w:trHeight w:val="300"/>
        </w:trPr>
        <w:tc>
          <w:tcPr>
            <w:tcW w:w="704" w:type="dxa"/>
          </w:tcPr>
          <w:p w14:paraId="7EAE3C2D" w14:textId="77777777" w:rsidR="004D2A38" w:rsidRDefault="004D2A38" w:rsidP="005131B3">
            <w:pPr>
              <w:rPr>
                <w:sz w:val="22"/>
                <w:szCs w:val="22"/>
              </w:rPr>
            </w:pPr>
            <w:r w:rsidRPr="047B0915">
              <w:rPr>
                <w:sz w:val="22"/>
                <w:szCs w:val="22"/>
              </w:rPr>
              <w:t>1</w:t>
            </w:r>
          </w:p>
        </w:tc>
        <w:tc>
          <w:tcPr>
            <w:tcW w:w="2410" w:type="dxa"/>
          </w:tcPr>
          <w:p w14:paraId="7D477677" w14:textId="5676913B" w:rsidR="004D2A38" w:rsidRDefault="004D2A38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Salvar</w:t>
            </w:r>
            <w:r w:rsidRPr="047B0915">
              <w:rPr>
                <w:sz w:val="22"/>
                <w:szCs w:val="22"/>
              </w:rPr>
              <w:t>”</w:t>
            </w:r>
          </w:p>
        </w:tc>
        <w:tc>
          <w:tcPr>
            <w:tcW w:w="3827" w:type="dxa"/>
          </w:tcPr>
          <w:p w14:paraId="3998B7A1" w14:textId="77777777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nova receita / despesa</w:t>
            </w:r>
          </w:p>
        </w:tc>
        <w:tc>
          <w:tcPr>
            <w:tcW w:w="1556" w:type="dxa"/>
          </w:tcPr>
          <w:p w14:paraId="32C973D4" w14:textId="77777777" w:rsidR="004D2A38" w:rsidRDefault="004D2A38" w:rsidP="005131B3">
            <w:pPr>
              <w:rPr>
                <w:sz w:val="22"/>
                <w:szCs w:val="22"/>
                <w:highlight w:val="yellow"/>
              </w:rPr>
            </w:pPr>
            <w:r w:rsidRPr="047B0915">
              <w:rPr>
                <w:sz w:val="22"/>
                <w:szCs w:val="22"/>
              </w:rPr>
              <w:t>-</w:t>
            </w:r>
          </w:p>
        </w:tc>
      </w:tr>
      <w:tr w:rsidR="004D2A38" w14:paraId="7BCB9D9A" w14:textId="77777777" w:rsidTr="005131B3">
        <w:trPr>
          <w:trHeight w:val="300"/>
        </w:trPr>
        <w:tc>
          <w:tcPr>
            <w:tcW w:w="704" w:type="dxa"/>
          </w:tcPr>
          <w:p w14:paraId="641C70A9" w14:textId="4D6A259D" w:rsidR="004D2A38" w:rsidRPr="047B0915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410" w:type="dxa"/>
          </w:tcPr>
          <w:p w14:paraId="321AE900" w14:textId="49072675" w:rsidR="004D2A38" w:rsidRPr="047B0915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“Cancelar”</w:t>
            </w:r>
          </w:p>
        </w:tc>
        <w:tc>
          <w:tcPr>
            <w:tcW w:w="3827" w:type="dxa"/>
          </w:tcPr>
          <w:p w14:paraId="4D69642A" w14:textId="571CD4AE" w:rsidR="004D2A38" w:rsidRDefault="004D2A38" w:rsidP="005131B3">
            <w:pPr>
              <w:spacing w:line="25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Cancela ação</w:t>
            </w:r>
          </w:p>
        </w:tc>
        <w:tc>
          <w:tcPr>
            <w:tcW w:w="1556" w:type="dxa"/>
          </w:tcPr>
          <w:p w14:paraId="5F347DD1" w14:textId="0817FE3E" w:rsidR="004D2A38" w:rsidRPr="047B0915" w:rsidRDefault="004D2A38" w:rsidP="005131B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</w:tr>
    </w:tbl>
    <w:p w14:paraId="5D7ED041" w14:textId="77777777" w:rsidR="004D2A38" w:rsidRDefault="004D2A38" w:rsidP="047B0915">
      <w:pPr>
        <w:rPr>
          <w:highlight w:val="yellow"/>
        </w:rPr>
      </w:pPr>
    </w:p>
    <w:p w14:paraId="0A9777BE" w14:textId="4E9EC473" w:rsidR="00BA7191" w:rsidRPr="00BA7191" w:rsidRDefault="00BA7191" w:rsidP="00BA7191">
      <w:pPr>
        <w:pStyle w:val="Heading1"/>
      </w:pPr>
      <w:r>
        <w:lastRenderedPageBreak/>
        <w:t xml:space="preserve">Interface de usuário: </w:t>
      </w:r>
      <w:r>
        <w:t>Gráficos de receitas e despesas – 1/2</w:t>
      </w:r>
    </w:p>
    <w:p w14:paraId="6FD9609A" w14:textId="77777777" w:rsidR="00BA7191" w:rsidRDefault="00BA7191" w:rsidP="00BA7191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BA7191" w14:paraId="40224295" w14:textId="77777777" w:rsidTr="00FF6B97">
        <w:tc>
          <w:tcPr>
            <w:tcW w:w="8497" w:type="dxa"/>
          </w:tcPr>
          <w:p w14:paraId="015BF713" w14:textId="68A37D87" w:rsidR="00BA7191" w:rsidRDefault="00BA7191" w:rsidP="00FF6B97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70678A18" wp14:editId="77894831">
                  <wp:extent cx="5401945" cy="2892425"/>
                  <wp:effectExtent l="0" t="0" r="8255" b="3175"/>
                  <wp:docPr id="172976691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12E2F" w14:textId="77777777" w:rsidR="00BA7191" w:rsidRDefault="00BA7191" w:rsidP="00BA7191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1527"/>
        <w:gridCol w:w="1818"/>
        <w:gridCol w:w="1363"/>
        <w:gridCol w:w="996"/>
        <w:gridCol w:w="968"/>
        <w:gridCol w:w="1163"/>
      </w:tblGrid>
      <w:tr w:rsidR="00BA7191" w14:paraId="74FE30E4" w14:textId="77777777" w:rsidTr="00BA7191">
        <w:trPr>
          <w:trHeight w:val="300"/>
        </w:trPr>
        <w:tc>
          <w:tcPr>
            <w:tcW w:w="662" w:type="dxa"/>
          </w:tcPr>
          <w:p w14:paraId="1435C780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527" w:type="dxa"/>
          </w:tcPr>
          <w:p w14:paraId="6E3327E1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818" w:type="dxa"/>
          </w:tcPr>
          <w:p w14:paraId="3B8DCD49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363" w:type="dxa"/>
          </w:tcPr>
          <w:p w14:paraId="4A094EB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996" w:type="dxa"/>
          </w:tcPr>
          <w:p w14:paraId="621EDE6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68" w:type="dxa"/>
          </w:tcPr>
          <w:p w14:paraId="55483B7D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63" w:type="dxa"/>
          </w:tcPr>
          <w:p w14:paraId="4F1F0B38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A7191" w14:paraId="568C3072" w14:textId="77777777" w:rsidTr="00BA7191">
        <w:trPr>
          <w:trHeight w:val="172"/>
        </w:trPr>
        <w:tc>
          <w:tcPr>
            <w:tcW w:w="662" w:type="dxa"/>
          </w:tcPr>
          <w:p w14:paraId="56A69AF4" w14:textId="2FBF2BD3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527" w:type="dxa"/>
          </w:tcPr>
          <w:p w14:paraId="509373DB" w14:textId="0C71FCEB" w:rsidR="00BA7191" w:rsidRDefault="00BA7191" w:rsidP="00BA7191">
            <w:pPr>
              <w:spacing w:line="259" w:lineRule="auto"/>
            </w:pPr>
            <w:proofErr w:type="spellStart"/>
            <w:r>
              <w:rPr>
                <w:sz w:val="22"/>
                <w:szCs w:val="22"/>
              </w:rPr>
              <w:t>Payroll</w:t>
            </w:r>
            <w:proofErr w:type="spellEnd"/>
          </w:p>
        </w:tc>
        <w:tc>
          <w:tcPr>
            <w:tcW w:w="1818" w:type="dxa"/>
          </w:tcPr>
          <w:p w14:paraId="43D08401" w14:textId="646B4ACE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Pagamento de funcionários</w:t>
            </w:r>
          </w:p>
        </w:tc>
        <w:tc>
          <w:tcPr>
            <w:tcW w:w="1363" w:type="dxa"/>
          </w:tcPr>
          <w:p w14:paraId="31650656" w14:textId="213DF0EB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0BB0E145" w14:textId="59C7CD93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1BBEC73F" w14:textId="34A57E76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00EE71B0" w14:textId="1B602028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668F5EDA" w14:textId="77777777" w:rsidTr="00BA7191">
        <w:trPr>
          <w:trHeight w:val="172"/>
        </w:trPr>
        <w:tc>
          <w:tcPr>
            <w:tcW w:w="662" w:type="dxa"/>
          </w:tcPr>
          <w:p w14:paraId="07A794E0" w14:textId="5400FDF1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527" w:type="dxa"/>
          </w:tcPr>
          <w:p w14:paraId="430716DD" w14:textId="38258817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Infrastructure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expense</w:t>
            </w:r>
            <w:proofErr w:type="spellEnd"/>
          </w:p>
        </w:tc>
        <w:tc>
          <w:tcPr>
            <w:tcW w:w="1818" w:type="dxa"/>
          </w:tcPr>
          <w:p w14:paraId="0204ECB0" w14:textId="0331C682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Despesas de infraestrutura</w:t>
            </w:r>
          </w:p>
        </w:tc>
        <w:tc>
          <w:tcPr>
            <w:tcW w:w="1363" w:type="dxa"/>
          </w:tcPr>
          <w:p w14:paraId="11F8CB98" w14:textId="39633822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10A74DC8" w14:textId="2E6D4EC3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7D5FA7AD" w14:textId="32736396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59B096A0" w14:textId="0FC035AE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302345CC" w14:textId="77777777" w:rsidTr="00BA7191">
        <w:trPr>
          <w:trHeight w:val="172"/>
        </w:trPr>
        <w:tc>
          <w:tcPr>
            <w:tcW w:w="662" w:type="dxa"/>
          </w:tcPr>
          <w:p w14:paraId="219F1DFE" w14:textId="451ADA8C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527" w:type="dxa"/>
          </w:tcPr>
          <w:p w14:paraId="704E6420" w14:textId="1D88F4DC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Institutional</w:t>
            </w:r>
            <w:proofErr w:type="spellEnd"/>
            <w:r>
              <w:rPr>
                <w:sz w:val="22"/>
                <w:szCs w:val="22"/>
              </w:rPr>
              <w:t xml:space="preserve"> marketing</w:t>
            </w:r>
          </w:p>
        </w:tc>
        <w:tc>
          <w:tcPr>
            <w:tcW w:w="1818" w:type="dxa"/>
          </w:tcPr>
          <w:p w14:paraId="0A640B13" w14:textId="6109AA18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Marketing institucional</w:t>
            </w:r>
          </w:p>
        </w:tc>
        <w:tc>
          <w:tcPr>
            <w:tcW w:w="1363" w:type="dxa"/>
          </w:tcPr>
          <w:p w14:paraId="3B099DA9" w14:textId="5BD812ED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7AF23A5A" w14:textId="0B5AE937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39B5865B" w14:textId="39B191A9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03F02E0C" w14:textId="6C2DE073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12FEC680" w14:textId="77777777" w:rsidTr="00BA7191">
        <w:trPr>
          <w:trHeight w:val="172"/>
        </w:trPr>
        <w:tc>
          <w:tcPr>
            <w:tcW w:w="662" w:type="dxa"/>
          </w:tcPr>
          <w:p w14:paraId="505322B0" w14:textId="323EF817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527" w:type="dxa"/>
          </w:tcPr>
          <w:p w14:paraId="2066A337" w14:textId="7A715233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Educational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projects</w:t>
            </w:r>
            <w:proofErr w:type="spellEnd"/>
          </w:p>
        </w:tc>
        <w:tc>
          <w:tcPr>
            <w:tcW w:w="1818" w:type="dxa"/>
          </w:tcPr>
          <w:p w14:paraId="1C903053" w14:textId="732FF74F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Projetos educacionais</w:t>
            </w:r>
          </w:p>
        </w:tc>
        <w:tc>
          <w:tcPr>
            <w:tcW w:w="1363" w:type="dxa"/>
          </w:tcPr>
          <w:p w14:paraId="629AB498" w14:textId="370896BC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640F2041" w14:textId="5F8B86FB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3355532D" w14:textId="06C63F7A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6B64BEF6" w14:textId="7E7DDB32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52AA3E93" w14:textId="77777777" w:rsidTr="00BA7191">
        <w:trPr>
          <w:trHeight w:val="172"/>
        </w:trPr>
        <w:tc>
          <w:tcPr>
            <w:tcW w:w="662" w:type="dxa"/>
          </w:tcPr>
          <w:p w14:paraId="21014DFB" w14:textId="34C04BEB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527" w:type="dxa"/>
          </w:tcPr>
          <w:p w14:paraId="4A196349" w14:textId="10B1DF8E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Administrative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costs</w:t>
            </w:r>
            <w:proofErr w:type="spellEnd"/>
          </w:p>
        </w:tc>
        <w:tc>
          <w:tcPr>
            <w:tcW w:w="1818" w:type="dxa"/>
          </w:tcPr>
          <w:p w14:paraId="4B02BDD6" w14:textId="6E174E42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Custos administrativos</w:t>
            </w:r>
          </w:p>
        </w:tc>
        <w:tc>
          <w:tcPr>
            <w:tcW w:w="1363" w:type="dxa"/>
          </w:tcPr>
          <w:p w14:paraId="43399E2C" w14:textId="3D4F0FFD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1475D940" w14:textId="1D253C72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081C28DF" w14:textId="388CAB98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3B58A477" w14:textId="079FB951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16BD7AC2" w14:textId="77777777" w:rsidTr="00BA7191">
        <w:trPr>
          <w:trHeight w:val="172"/>
        </w:trPr>
        <w:tc>
          <w:tcPr>
            <w:tcW w:w="662" w:type="dxa"/>
          </w:tcPr>
          <w:p w14:paraId="5D3246E0" w14:textId="502D4DBD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527" w:type="dxa"/>
          </w:tcPr>
          <w:p w14:paraId="6CD5D803" w14:textId="6C6F0C9C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School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events</w:t>
            </w:r>
            <w:proofErr w:type="spellEnd"/>
          </w:p>
        </w:tc>
        <w:tc>
          <w:tcPr>
            <w:tcW w:w="1818" w:type="dxa"/>
          </w:tcPr>
          <w:p w14:paraId="62CCE6B8" w14:textId="0BF1FD2D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Eventos escolares</w:t>
            </w:r>
          </w:p>
        </w:tc>
        <w:tc>
          <w:tcPr>
            <w:tcW w:w="1363" w:type="dxa"/>
          </w:tcPr>
          <w:p w14:paraId="69BC15F4" w14:textId="15951CC3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6FA32E2B" w14:textId="147D317F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622F237A" w14:textId="21E081A5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4570E2E6" w14:textId="3CDA6CBC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75904E46" w14:textId="77777777" w:rsidTr="00BA7191">
        <w:trPr>
          <w:trHeight w:val="172"/>
        </w:trPr>
        <w:tc>
          <w:tcPr>
            <w:tcW w:w="662" w:type="dxa"/>
          </w:tcPr>
          <w:p w14:paraId="38B9C88D" w14:textId="750C1D8E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7</w:t>
            </w:r>
          </w:p>
        </w:tc>
        <w:tc>
          <w:tcPr>
            <w:tcW w:w="1527" w:type="dxa"/>
          </w:tcPr>
          <w:p w14:paraId="4A4FA78F" w14:textId="76AA5F84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Maintenance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services</w:t>
            </w:r>
            <w:proofErr w:type="spellEnd"/>
          </w:p>
        </w:tc>
        <w:tc>
          <w:tcPr>
            <w:tcW w:w="1818" w:type="dxa"/>
          </w:tcPr>
          <w:p w14:paraId="6CDBE6B9" w14:textId="37185D23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Cursos de manutenção</w:t>
            </w:r>
          </w:p>
        </w:tc>
        <w:tc>
          <w:tcPr>
            <w:tcW w:w="1363" w:type="dxa"/>
          </w:tcPr>
          <w:p w14:paraId="4B2F35E0" w14:textId="228A4150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6D32B727" w14:textId="2CF86BD0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4DA938C5" w14:textId="514CC48E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6FF3C317" w14:textId="091D6C0F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BA7191" w14:paraId="303D2A68" w14:textId="77777777" w:rsidTr="00BA7191">
        <w:trPr>
          <w:trHeight w:val="172"/>
        </w:trPr>
        <w:tc>
          <w:tcPr>
            <w:tcW w:w="662" w:type="dxa"/>
          </w:tcPr>
          <w:p w14:paraId="1CE3055D" w14:textId="6CD6BEE1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1527" w:type="dxa"/>
          </w:tcPr>
          <w:p w14:paraId="4C5177DB" w14:textId="23E8A99A" w:rsidR="00BA7191" w:rsidRDefault="00BA7191" w:rsidP="00BA7191">
            <w:pPr>
              <w:spacing w:line="259" w:lineRule="auto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Educational</w:t>
            </w:r>
            <w:proofErr w:type="spellEnd"/>
            <w:r>
              <w:rPr>
                <w:sz w:val="22"/>
                <w:szCs w:val="22"/>
              </w:rPr>
              <w:t xml:space="preserve"> material</w:t>
            </w:r>
          </w:p>
        </w:tc>
        <w:tc>
          <w:tcPr>
            <w:tcW w:w="1818" w:type="dxa"/>
          </w:tcPr>
          <w:p w14:paraId="6C6FF9CD" w14:textId="06B143AC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Material escolar</w:t>
            </w:r>
          </w:p>
        </w:tc>
        <w:tc>
          <w:tcPr>
            <w:tcW w:w="1363" w:type="dxa"/>
          </w:tcPr>
          <w:p w14:paraId="1ECF273C" w14:textId="48C72136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Números</w:t>
            </w:r>
          </w:p>
        </w:tc>
        <w:tc>
          <w:tcPr>
            <w:tcW w:w="996" w:type="dxa"/>
          </w:tcPr>
          <w:p w14:paraId="0C20E2B8" w14:textId="1A520370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Formato moeda R$</w:t>
            </w:r>
          </w:p>
        </w:tc>
        <w:tc>
          <w:tcPr>
            <w:tcW w:w="968" w:type="dxa"/>
          </w:tcPr>
          <w:p w14:paraId="64A66FFA" w14:textId="575AABF7" w:rsidR="00BA7191" w:rsidRDefault="00BA7191" w:rsidP="00BA719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</w:tcPr>
          <w:p w14:paraId="6022C06E" w14:textId="4C83F91F" w:rsidR="00BA7191" w:rsidRDefault="00BA7191" w:rsidP="00BA719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</w:tbl>
    <w:p w14:paraId="71FC8428" w14:textId="77777777" w:rsidR="00BA7191" w:rsidRDefault="00BA7191" w:rsidP="00BA7191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BA7191" w14:paraId="7C08A0E3" w14:textId="77777777" w:rsidTr="00FF6B97">
        <w:trPr>
          <w:trHeight w:val="300"/>
        </w:trPr>
        <w:tc>
          <w:tcPr>
            <w:tcW w:w="704" w:type="dxa"/>
          </w:tcPr>
          <w:p w14:paraId="7F66D62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733B965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065C15F6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15C32FAC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A7191" w14:paraId="66870BC0" w14:textId="77777777" w:rsidTr="003068AD">
        <w:trPr>
          <w:trHeight w:val="300"/>
        </w:trPr>
        <w:tc>
          <w:tcPr>
            <w:tcW w:w="8497" w:type="dxa"/>
            <w:gridSpan w:val="4"/>
          </w:tcPr>
          <w:p w14:paraId="60E9058E" w14:textId="150C6C8E" w:rsidR="00BA7191" w:rsidRDefault="00BA7191" w:rsidP="00FF6B97">
            <w:pPr>
              <w:rPr>
                <w:sz w:val="22"/>
                <w:szCs w:val="22"/>
                <w:highlight w:val="yellow"/>
              </w:rPr>
            </w:pPr>
            <w:r w:rsidRPr="00BA7191">
              <w:rPr>
                <w:sz w:val="22"/>
                <w:szCs w:val="22"/>
              </w:rPr>
              <w:t>Não se aplica.</w:t>
            </w:r>
          </w:p>
        </w:tc>
      </w:tr>
    </w:tbl>
    <w:p w14:paraId="23FFF919" w14:textId="77777777" w:rsidR="00BA7191" w:rsidRDefault="00BA7191" w:rsidP="00BA7191">
      <w:pPr>
        <w:rPr>
          <w:highlight w:val="yellow"/>
        </w:rPr>
      </w:pPr>
    </w:p>
    <w:p w14:paraId="57194B8B" w14:textId="56713DDA" w:rsidR="00BA7191" w:rsidRPr="00BA7191" w:rsidRDefault="00BA7191" w:rsidP="00BA7191">
      <w:pPr>
        <w:pStyle w:val="Heading1"/>
      </w:pPr>
      <w:r>
        <w:lastRenderedPageBreak/>
        <w:t xml:space="preserve">Interface de usuário: Gráficos de receitas e despesas – </w:t>
      </w:r>
      <w:r>
        <w:t>2</w:t>
      </w:r>
      <w:r>
        <w:t>/2</w:t>
      </w:r>
    </w:p>
    <w:p w14:paraId="0073F7C1" w14:textId="77777777" w:rsidR="00BA7191" w:rsidRDefault="00BA7191" w:rsidP="00BA7191">
      <w:pPr>
        <w:pStyle w:val="Heading2"/>
      </w:pPr>
      <w:r>
        <w:t>Layout sugerido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7"/>
      </w:tblGrid>
      <w:tr w:rsidR="00BA7191" w14:paraId="6877E233" w14:textId="77777777" w:rsidTr="00FF6B97">
        <w:tc>
          <w:tcPr>
            <w:tcW w:w="8497" w:type="dxa"/>
          </w:tcPr>
          <w:p w14:paraId="7BF45BEF" w14:textId="2FF377D6" w:rsidR="00BA7191" w:rsidRDefault="00BA7191" w:rsidP="00FF6B97">
            <w:pPr>
              <w:pStyle w:val="BodyText"/>
            </w:pPr>
            <w:r>
              <w:rPr>
                <w:noProof/>
              </w:rPr>
              <w:drawing>
                <wp:inline distT="0" distB="0" distL="0" distR="0" wp14:anchorId="2419A00C" wp14:editId="7CB4677F">
                  <wp:extent cx="5401945" cy="2889885"/>
                  <wp:effectExtent l="0" t="0" r="8255" b="5715"/>
                  <wp:docPr id="2406511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945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A601" w14:textId="77777777" w:rsidR="00BA7191" w:rsidRDefault="00BA7191" w:rsidP="00BA7191">
      <w:pPr>
        <w:pStyle w:val="Heading2"/>
      </w:pPr>
      <w:r>
        <w:t>Campos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2"/>
        <w:gridCol w:w="1527"/>
        <w:gridCol w:w="1818"/>
        <w:gridCol w:w="1363"/>
        <w:gridCol w:w="996"/>
        <w:gridCol w:w="968"/>
        <w:gridCol w:w="1163"/>
      </w:tblGrid>
      <w:tr w:rsidR="00BA7191" w14:paraId="4A0046BF" w14:textId="77777777" w:rsidTr="00FF6B97">
        <w:trPr>
          <w:trHeight w:val="300"/>
        </w:trPr>
        <w:tc>
          <w:tcPr>
            <w:tcW w:w="662" w:type="dxa"/>
          </w:tcPr>
          <w:p w14:paraId="24464849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1527" w:type="dxa"/>
          </w:tcPr>
          <w:p w14:paraId="374FDCC8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1818" w:type="dxa"/>
          </w:tcPr>
          <w:p w14:paraId="0DD5AA58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Descrição</w:t>
            </w:r>
          </w:p>
        </w:tc>
        <w:tc>
          <w:tcPr>
            <w:tcW w:w="1363" w:type="dxa"/>
          </w:tcPr>
          <w:p w14:paraId="58F4A299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Valores válidos</w:t>
            </w:r>
          </w:p>
        </w:tc>
        <w:tc>
          <w:tcPr>
            <w:tcW w:w="996" w:type="dxa"/>
          </w:tcPr>
          <w:p w14:paraId="3C0E9D00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Formato</w:t>
            </w:r>
          </w:p>
        </w:tc>
        <w:tc>
          <w:tcPr>
            <w:tcW w:w="968" w:type="dxa"/>
          </w:tcPr>
          <w:p w14:paraId="17A9E58A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Tipo</w:t>
            </w:r>
          </w:p>
        </w:tc>
        <w:tc>
          <w:tcPr>
            <w:tcW w:w="1163" w:type="dxa"/>
          </w:tcPr>
          <w:p w14:paraId="6BD79F1F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403422" w14:paraId="02939B2B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07A6E92D" w14:textId="0D308BAA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7" w:type="dxa"/>
            <w:vAlign w:val="center"/>
          </w:tcPr>
          <w:p w14:paraId="294C2A62" w14:textId="08A653C0" w:rsidR="00403422" w:rsidRDefault="00403422" w:rsidP="00403422">
            <w:pPr>
              <w:spacing w:line="259" w:lineRule="auto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Janeiro</w:t>
            </w:r>
          </w:p>
        </w:tc>
        <w:tc>
          <w:tcPr>
            <w:tcW w:w="1818" w:type="dxa"/>
            <w:vAlign w:val="center"/>
          </w:tcPr>
          <w:p w14:paraId="6A02AC91" w14:textId="23316BCC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Janeiro do ano corrente</w:t>
            </w:r>
          </w:p>
        </w:tc>
        <w:tc>
          <w:tcPr>
            <w:tcW w:w="1363" w:type="dxa"/>
            <w:vAlign w:val="center"/>
          </w:tcPr>
          <w:p w14:paraId="03A33502" w14:textId="5BD0BE8A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27354AA5" w14:textId="65EB973F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427D6945" w14:textId="6318EF8B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603C40ED" w14:textId="033E17B9" w:rsidR="00403422" w:rsidRDefault="00403422" w:rsidP="00403422">
            <w:pPr>
              <w:rPr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03422" w14:paraId="2ECFB865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73B476A4" w14:textId="0293ED8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7" w:type="dxa"/>
            <w:vAlign w:val="center"/>
          </w:tcPr>
          <w:p w14:paraId="6D38705B" w14:textId="6DD8B734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Fevereiro</w:t>
            </w:r>
          </w:p>
        </w:tc>
        <w:tc>
          <w:tcPr>
            <w:tcW w:w="1818" w:type="dxa"/>
            <w:vAlign w:val="center"/>
          </w:tcPr>
          <w:p w14:paraId="293B50DD" w14:textId="4A2DC9D4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Fevereiro do ano corrente</w:t>
            </w:r>
          </w:p>
        </w:tc>
        <w:tc>
          <w:tcPr>
            <w:tcW w:w="1363" w:type="dxa"/>
            <w:vAlign w:val="center"/>
          </w:tcPr>
          <w:p w14:paraId="639A0739" w14:textId="19FE5374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271406DA" w14:textId="04C76F5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46579750" w14:textId="171183FF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2954A1CB" w14:textId="56945B3C" w:rsidR="00403422" w:rsidRDefault="00403422" w:rsidP="00403422">
            <w:pPr>
              <w:rPr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Não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editável</w:t>
            </w:r>
            <w:proofErr w:type="spellEnd"/>
          </w:p>
        </w:tc>
      </w:tr>
      <w:tr w:rsidR="00403422" w14:paraId="4B510A18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71E1D7C0" w14:textId="1954EE1C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7" w:type="dxa"/>
            <w:vAlign w:val="center"/>
          </w:tcPr>
          <w:p w14:paraId="001ED185" w14:textId="1E18A50B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Março</w:t>
            </w:r>
          </w:p>
        </w:tc>
        <w:tc>
          <w:tcPr>
            <w:tcW w:w="1818" w:type="dxa"/>
            <w:vAlign w:val="center"/>
          </w:tcPr>
          <w:p w14:paraId="39589D07" w14:textId="033961A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Março do ano corrente</w:t>
            </w:r>
          </w:p>
        </w:tc>
        <w:tc>
          <w:tcPr>
            <w:tcW w:w="1363" w:type="dxa"/>
            <w:vAlign w:val="center"/>
          </w:tcPr>
          <w:p w14:paraId="178CFADA" w14:textId="486E297A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16802EE0" w14:textId="60174BB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4E930B42" w14:textId="061359AC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7A23D28B" w14:textId="23B9BD06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7C32C668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7EFD0E43" w14:textId="260DE2FA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7" w:type="dxa"/>
            <w:vAlign w:val="center"/>
          </w:tcPr>
          <w:p w14:paraId="4D190E7C" w14:textId="32B76AF3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Abril</w:t>
            </w:r>
          </w:p>
        </w:tc>
        <w:tc>
          <w:tcPr>
            <w:tcW w:w="1818" w:type="dxa"/>
            <w:vAlign w:val="center"/>
          </w:tcPr>
          <w:p w14:paraId="554D857C" w14:textId="18C9F2D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Abril do ano corrente</w:t>
            </w:r>
          </w:p>
        </w:tc>
        <w:tc>
          <w:tcPr>
            <w:tcW w:w="1363" w:type="dxa"/>
            <w:vAlign w:val="center"/>
          </w:tcPr>
          <w:p w14:paraId="1A06C91B" w14:textId="2709F84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115DC93C" w14:textId="6D09D093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55FDADA8" w14:textId="320CCB0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7FFBDBF8" w14:textId="15A89B27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2E6A9DD8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42F273CD" w14:textId="534352E1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7" w:type="dxa"/>
            <w:vAlign w:val="center"/>
          </w:tcPr>
          <w:p w14:paraId="6A51483A" w14:textId="2663780A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Maio</w:t>
            </w:r>
          </w:p>
        </w:tc>
        <w:tc>
          <w:tcPr>
            <w:tcW w:w="1818" w:type="dxa"/>
            <w:vAlign w:val="center"/>
          </w:tcPr>
          <w:p w14:paraId="4B4CC138" w14:textId="2B98A801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Maio do ano corrente</w:t>
            </w:r>
          </w:p>
        </w:tc>
        <w:tc>
          <w:tcPr>
            <w:tcW w:w="1363" w:type="dxa"/>
            <w:vAlign w:val="center"/>
          </w:tcPr>
          <w:p w14:paraId="5A9D6D9D" w14:textId="1E959F6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64830BEE" w14:textId="4709785B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126D98E2" w14:textId="308DB296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118ECD67" w14:textId="3E42DDDD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637AE0B4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4B362E80" w14:textId="6EA50CA9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7" w:type="dxa"/>
            <w:vAlign w:val="center"/>
          </w:tcPr>
          <w:p w14:paraId="78A2C5D4" w14:textId="51790482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Junho</w:t>
            </w:r>
          </w:p>
        </w:tc>
        <w:tc>
          <w:tcPr>
            <w:tcW w:w="1818" w:type="dxa"/>
            <w:vAlign w:val="center"/>
          </w:tcPr>
          <w:p w14:paraId="178C5459" w14:textId="0D870CCF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Junho do ano corrente</w:t>
            </w:r>
          </w:p>
        </w:tc>
        <w:tc>
          <w:tcPr>
            <w:tcW w:w="1363" w:type="dxa"/>
            <w:vAlign w:val="center"/>
          </w:tcPr>
          <w:p w14:paraId="7D8C9765" w14:textId="3FBB515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1598FF52" w14:textId="70A075F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2987A98F" w14:textId="781BE7B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54809256" w14:textId="3D37198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1A533C29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7C0B5611" w14:textId="38D33429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1527" w:type="dxa"/>
            <w:vAlign w:val="center"/>
          </w:tcPr>
          <w:p w14:paraId="59F1D3F8" w14:textId="18D3054B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Julho</w:t>
            </w:r>
          </w:p>
        </w:tc>
        <w:tc>
          <w:tcPr>
            <w:tcW w:w="1818" w:type="dxa"/>
            <w:vAlign w:val="center"/>
          </w:tcPr>
          <w:p w14:paraId="2D5DAC6F" w14:textId="04284464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Julho do ano corrente</w:t>
            </w:r>
          </w:p>
        </w:tc>
        <w:tc>
          <w:tcPr>
            <w:tcW w:w="1363" w:type="dxa"/>
            <w:vAlign w:val="center"/>
          </w:tcPr>
          <w:p w14:paraId="7DACE1E8" w14:textId="4A89E18F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6C637B56" w14:textId="3DCC87F4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3F7F8E66" w14:textId="0CABA86A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1B86B826" w14:textId="3AFA01C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50AF97BD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0637A6C6" w14:textId="5FEE1E21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7" w:type="dxa"/>
            <w:vAlign w:val="center"/>
          </w:tcPr>
          <w:p w14:paraId="20059E0C" w14:textId="1764C6B9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Agosto</w:t>
            </w:r>
          </w:p>
        </w:tc>
        <w:tc>
          <w:tcPr>
            <w:tcW w:w="1818" w:type="dxa"/>
            <w:vAlign w:val="center"/>
          </w:tcPr>
          <w:p w14:paraId="128CFAF8" w14:textId="76BE822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Agosto do ano corrente</w:t>
            </w:r>
          </w:p>
        </w:tc>
        <w:tc>
          <w:tcPr>
            <w:tcW w:w="1363" w:type="dxa"/>
            <w:vAlign w:val="center"/>
          </w:tcPr>
          <w:p w14:paraId="4584AFF2" w14:textId="22B8D164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0E5EA511" w14:textId="365AE877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5FEF41F5" w14:textId="6208CB0D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78C24A76" w14:textId="0FE3EA3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401FA7A2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0A76B6D2" w14:textId="65874F6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7" w:type="dxa"/>
            <w:vAlign w:val="center"/>
          </w:tcPr>
          <w:p w14:paraId="07505EC0" w14:textId="1BA502F4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Setembro</w:t>
            </w:r>
          </w:p>
        </w:tc>
        <w:tc>
          <w:tcPr>
            <w:tcW w:w="1818" w:type="dxa"/>
            <w:vAlign w:val="center"/>
          </w:tcPr>
          <w:p w14:paraId="314F91AA" w14:textId="246F0948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Setembro do ano corrente</w:t>
            </w:r>
          </w:p>
        </w:tc>
        <w:tc>
          <w:tcPr>
            <w:tcW w:w="1363" w:type="dxa"/>
            <w:vAlign w:val="center"/>
          </w:tcPr>
          <w:p w14:paraId="5493FD26" w14:textId="52C3E34D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4C638534" w14:textId="3FF3DA23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20F9F309" w14:textId="09045067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2FED5D43" w14:textId="058D312D" w:rsidR="00403422" w:rsidRDefault="00403422" w:rsidP="00403422">
            <w:pPr>
              <w:rPr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24EFEB02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383BF130" w14:textId="79CC1030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7" w:type="dxa"/>
            <w:vAlign w:val="center"/>
          </w:tcPr>
          <w:p w14:paraId="6EA082D8" w14:textId="26C1A53F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Outubro</w:t>
            </w:r>
          </w:p>
        </w:tc>
        <w:tc>
          <w:tcPr>
            <w:tcW w:w="1818" w:type="dxa"/>
            <w:vAlign w:val="center"/>
          </w:tcPr>
          <w:p w14:paraId="1EC89274" w14:textId="6DED1C07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Outubro do ano corrente</w:t>
            </w:r>
          </w:p>
        </w:tc>
        <w:tc>
          <w:tcPr>
            <w:tcW w:w="1363" w:type="dxa"/>
            <w:vAlign w:val="center"/>
          </w:tcPr>
          <w:p w14:paraId="0FA73AE5" w14:textId="3C5936F3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1D8B1300" w14:textId="459DCC3D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7B649620" w14:textId="51B1105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5CE0537E" w14:textId="10CC745C" w:rsidR="00403422" w:rsidRDefault="00403422" w:rsidP="00403422">
            <w:pPr>
              <w:rPr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3B463A47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04564A86" w14:textId="0F7E537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527" w:type="dxa"/>
            <w:vAlign w:val="center"/>
          </w:tcPr>
          <w:p w14:paraId="7D75A894" w14:textId="3DE15013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Novembro</w:t>
            </w:r>
          </w:p>
        </w:tc>
        <w:tc>
          <w:tcPr>
            <w:tcW w:w="1818" w:type="dxa"/>
            <w:vAlign w:val="center"/>
          </w:tcPr>
          <w:p w14:paraId="25D134EC" w14:textId="07C9BE66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Novembro do ano corrente</w:t>
            </w:r>
          </w:p>
        </w:tc>
        <w:tc>
          <w:tcPr>
            <w:tcW w:w="1363" w:type="dxa"/>
            <w:vAlign w:val="center"/>
          </w:tcPr>
          <w:p w14:paraId="65E7FEA6" w14:textId="619A0C32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102119FF" w14:textId="6DD2BC65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60EF107E" w14:textId="48924D8D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4E58AF34" w14:textId="2FB5F290" w:rsidR="00403422" w:rsidRDefault="00403422" w:rsidP="00403422">
            <w:pPr>
              <w:rPr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  <w:tr w:rsidR="00403422" w14:paraId="3B4475D2" w14:textId="77777777" w:rsidTr="002A2BC6">
        <w:trPr>
          <w:trHeight w:val="172"/>
        </w:trPr>
        <w:tc>
          <w:tcPr>
            <w:tcW w:w="662" w:type="dxa"/>
            <w:vAlign w:val="center"/>
          </w:tcPr>
          <w:p w14:paraId="3C51E6A8" w14:textId="6B50B79F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527" w:type="dxa"/>
            <w:vAlign w:val="center"/>
          </w:tcPr>
          <w:p w14:paraId="2D0A8EF4" w14:textId="4E850C53" w:rsidR="00403422" w:rsidRDefault="00403422" w:rsidP="00403422">
            <w:pPr>
              <w:spacing w:line="259" w:lineRule="auto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Dezembro</w:t>
            </w:r>
          </w:p>
        </w:tc>
        <w:tc>
          <w:tcPr>
            <w:tcW w:w="1818" w:type="dxa"/>
            <w:vAlign w:val="center"/>
          </w:tcPr>
          <w:p w14:paraId="091AEAE7" w14:textId="6136B773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Custos de Dezembro do ano corrente</w:t>
            </w:r>
          </w:p>
        </w:tc>
        <w:tc>
          <w:tcPr>
            <w:tcW w:w="1363" w:type="dxa"/>
            <w:vAlign w:val="center"/>
          </w:tcPr>
          <w:p w14:paraId="68B26599" w14:textId="0B2894D1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Números</w:t>
            </w:r>
          </w:p>
        </w:tc>
        <w:tc>
          <w:tcPr>
            <w:tcW w:w="996" w:type="dxa"/>
            <w:vAlign w:val="center"/>
          </w:tcPr>
          <w:p w14:paraId="1EF09BF0" w14:textId="2EE1C7D4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Formato moeda R$</w:t>
            </w:r>
          </w:p>
        </w:tc>
        <w:tc>
          <w:tcPr>
            <w:tcW w:w="968" w:type="dxa"/>
            <w:vAlign w:val="center"/>
          </w:tcPr>
          <w:p w14:paraId="0F9B1B9C" w14:textId="26BBE8CF" w:rsidR="00403422" w:rsidRDefault="00403422" w:rsidP="00403422">
            <w:pPr>
              <w:rPr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Legenda de gráfico</w:t>
            </w:r>
          </w:p>
        </w:tc>
        <w:tc>
          <w:tcPr>
            <w:tcW w:w="1163" w:type="dxa"/>
            <w:vAlign w:val="center"/>
          </w:tcPr>
          <w:p w14:paraId="4C7EE5D8" w14:textId="11DF0A0B" w:rsidR="00403422" w:rsidRDefault="00403422" w:rsidP="00403422">
            <w:pPr>
              <w:rPr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Não editável</w:t>
            </w:r>
          </w:p>
        </w:tc>
      </w:tr>
    </w:tbl>
    <w:p w14:paraId="7B5D05B3" w14:textId="77777777" w:rsidR="00BA7191" w:rsidRDefault="00BA7191" w:rsidP="00BA7191">
      <w:pPr>
        <w:pStyle w:val="Heading2"/>
      </w:pPr>
      <w:r>
        <w:t>Comandos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3827"/>
        <w:gridCol w:w="1556"/>
      </w:tblGrid>
      <w:tr w:rsidR="00BA7191" w14:paraId="3A004128" w14:textId="77777777" w:rsidTr="00FF6B97">
        <w:trPr>
          <w:trHeight w:val="300"/>
        </w:trPr>
        <w:tc>
          <w:tcPr>
            <w:tcW w:w="704" w:type="dxa"/>
          </w:tcPr>
          <w:p w14:paraId="3AB08E47" w14:textId="77777777" w:rsidR="00BA7191" w:rsidRDefault="00BA7191" w:rsidP="00FF6B97">
            <w:pPr>
              <w:rPr>
                <w:b/>
                <w:sz w:val="22"/>
                <w:szCs w:val="22"/>
              </w:rPr>
            </w:pPr>
            <w:r w:rsidRPr="047B0915">
              <w:rPr>
                <w:b/>
                <w:sz w:val="22"/>
                <w:szCs w:val="22"/>
              </w:rPr>
              <w:t>Num</w:t>
            </w:r>
          </w:p>
        </w:tc>
        <w:tc>
          <w:tcPr>
            <w:tcW w:w="2410" w:type="dxa"/>
          </w:tcPr>
          <w:p w14:paraId="224F0326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Nome</w:t>
            </w:r>
          </w:p>
        </w:tc>
        <w:tc>
          <w:tcPr>
            <w:tcW w:w="3827" w:type="dxa"/>
          </w:tcPr>
          <w:p w14:paraId="4C389BFA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Ação</w:t>
            </w:r>
          </w:p>
        </w:tc>
        <w:tc>
          <w:tcPr>
            <w:tcW w:w="1556" w:type="dxa"/>
          </w:tcPr>
          <w:p w14:paraId="32C49120" w14:textId="77777777" w:rsidR="00BA7191" w:rsidRDefault="00BA7191" w:rsidP="00FF6B97">
            <w:pPr>
              <w:rPr>
                <w:b/>
                <w:sz w:val="22"/>
                <w:szCs w:val="22"/>
                <w:highlight w:val="yellow"/>
              </w:rPr>
            </w:pPr>
            <w:r w:rsidRPr="047B0915">
              <w:rPr>
                <w:b/>
                <w:sz w:val="22"/>
                <w:szCs w:val="22"/>
              </w:rPr>
              <w:t>Restrições</w:t>
            </w:r>
          </w:p>
        </w:tc>
      </w:tr>
      <w:tr w:rsidR="00BA7191" w14:paraId="75369A90" w14:textId="77777777" w:rsidTr="00FF6B97">
        <w:trPr>
          <w:trHeight w:val="300"/>
        </w:trPr>
        <w:tc>
          <w:tcPr>
            <w:tcW w:w="8497" w:type="dxa"/>
            <w:gridSpan w:val="4"/>
          </w:tcPr>
          <w:p w14:paraId="36D06EC7" w14:textId="77777777" w:rsidR="00BA7191" w:rsidRDefault="00BA7191" w:rsidP="00FF6B97">
            <w:pPr>
              <w:rPr>
                <w:sz w:val="22"/>
                <w:szCs w:val="22"/>
                <w:highlight w:val="yellow"/>
              </w:rPr>
            </w:pPr>
            <w:r w:rsidRPr="00BA7191">
              <w:rPr>
                <w:sz w:val="22"/>
                <w:szCs w:val="22"/>
              </w:rPr>
              <w:t>Não se aplica.</w:t>
            </w:r>
          </w:p>
        </w:tc>
      </w:tr>
    </w:tbl>
    <w:p w14:paraId="18E7AAFD" w14:textId="77777777" w:rsidR="00BA7191" w:rsidRDefault="00BA7191" w:rsidP="047B0915">
      <w:pPr>
        <w:rPr>
          <w:highlight w:val="yellow"/>
        </w:rPr>
      </w:pPr>
    </w:p>
    <w:sectPr w:rsidR="00BA7191" w:rsidSect="00273583">
      <w:headerReference w:type="even" r:id="rId26"/>
      <w:footerReference w:type="even" r:id="rId27"/>
      <w:footerReference w:type="default" r:id="rId28"/>
      <w:headerReference w:type="first" r:id="rId29"/>
      <w:pgSz w:w="11909" w:h="16834" w:code="9"/>
      <w:pgMar w:top="1417" w:right="1701" w:bottom="1417" w:left="1701" w:header="709" w:footer="709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5289A" w14:textId="77777777" w:rsidR="00CB15BA" w:rsidRDefault="00CB15BA" w:rsidP="00B472EF">
      <w:r>
        <w:separator/>
      </w:r>
    </w:p>
    <w:p w14:paraId="3A6389CA" w14:textId="77777777" w:rsidR="00CB15BA" w:rsidRDefault="00CB15BA" w:rsidP="00B472EF"/>
    <w:p w14:paraId="17A9EF2A" w14:textId="77777777" w:rsidR="00CB15BA" w:rsidRDefault="00CB15BA" w:rsidP="00B472EF"/>
  </w:endnote>
  <w:endnote w:type="continuationSeparator" w:id="0">
    <w:p w14:paraId="1F6636AB" w14:textId="77777777" w:rsidR="00CB15BA" w:rsidRDefault="00CB15BA" w:rsidP="00B472EF">
      <w:r>
        <w:continuationSeparator/>
      </w:r>
    </w:p>
    <w:p w14:paraId="2F4BF665" w14:textId="77777777" w:rsidR="00CB15BA" w:rsidRDefault="00CB15BA" w:rsidP="00B472EF"/>
    <w:p w14:paraId="103843FB" w14:textId="77777777" w:rsidR="00CB15BA" w:rsidRDefault="00CB15BA" w:rsidP="00B472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CB1F3" w14:textId="6AD516FF" w:rsidR="00B47A87" w:rsidRPr="00170C88" w:rsidRDefault="00E63E4A" w:rsidP="00170C88">
    <w:pPr>
      <w:pStyle w:val="Footer"/>
      <w:rPr>
        <w:b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06049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40BB6" w14:textId="1D9546BB" w:rsidR="00B47A87" w:rsidRPr="00170C88" w:rsidRDefault="00E63E4A" w:rsidP="00170C88">
    <w:pPr>
      <w:pStyle w:val="Footer"/>
      <w:rPr>
        <w:b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7121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C5E5D" w14:textId="77777777" w:rsidR="00CB15BA" w:rsidRDefault="00CB15BA" w:rsidP="00B472EF">
      <w:r>
        <w:separator/>
      </w:r>
    </w:p>
    <w:p w14:paraId="606CE3DC" w14:textId="77777777" w:rsidR="00CB15BA" w:rsidRDefault="00CB15BA" w:rsidP="00B472EF"/>
    <w:p w14:paraId="4C6E531A" w14:textId="77777777" w:rsidR="00CB15BA" w:rsidRDefault="00CB15BA" w:rsidP="00B472EF"/>
  </w:footnote>
  <w:footnote w:type="continuationSeparator" w:id="0">
    <w:p w14:paraId="4E95B9E4" w14:textId="77777777" w:rsidR="00CB15BA" w:rsidRDefault="00CB15BA" w:rsidP="00B472EF">
      <w:r>
        <w:continuationSeparator/>
      </w:r>
    </w:p>
    <w:p w14:paraId="61093B64" w14:textId="77777777" w:rsidR="00CB15BA" w:rsidRDefault="00CB15BA" w:rsidP="00B472EF"/>
    <w:p w14:paraId="3A3843D2" w14:textId="77777777" w:rsidR="00CB15BA" w:rsidRDefault="00CB15BA" w:rsidP="00B472E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8639F" w14:textId="73F84B64" w:rsidR="00B47A87" w:rsidRDefault="001D2232" w:rsidP="00170C88">
    <w:pPr>
      <w:pStyle w:val="Header"/>
    </w:pPr>
    <w:r>
      <w:t>Fábrica do Saber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9A1D0" w14:textId="77777777" w:rsidR="001D2232" w:rsidRPr="00216504" w:rsidRDefault="001D2232" w:rsidP="00B472EF">
    <w:pPr>
      <w:pStyle w:val="Header"/>
    </w:pPr>
    <w:r w:rsidRPr="00216504">
      <w:t>Fábrica do Saber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65B58"/>
    <w:multiLevelType w:val="multilevel"/>
    <w:tmpl w:val="0ACE05B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ListNumber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ListNumber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1AED2A33"/>
    <w:multiLevelType w:val="hybridMultilevel"/>
    <w:tmpl w:val="0D12AB5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9793A"/>
    <w:multiLevelType w:val="hybridMultilevel"/>
    <w:tmpl w:val="B500509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C34F6"/>
    <w:multiLevelType w:val="hybridMultilevel"/>
    <w:tmpl w:val="0D12AB54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17C4D"/>
    <w:multiLevelType w:val="hybridMultilevel"/>
    <w:tmpl w:val="B5005092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C2FBB"/>
    <w:multiLevelType w:val="hybridMultilevel"/>
    <w:tmpl w:val="B5005092"/>
    <w:lvl w:ilvl="0" w:tplc="D1FA1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D4CF3"/>
    <w:multiLevelType w:val="singleLevel"/>
    <w:tmpl w:val="E5382C2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62215AD5"/>
    <w:multiLevelType w:val="hybridMultilevel"/>
    <w:tmpl w:val="02282A76"/>
    <w:lvl w:ilvl="0" w:tplc="FFFFFFFF">
      <w:start w:val="1"/>
      <w:numFmt w:val="upperRoman"/>
      <w:lvlText w:val="%1."/>
      <w:lvlJc w:val="left"/>
      <w:pPr>
        <w:ind w:left="724" w:hanging="720"/>
      </w:pPr>
    </w:lvl>
    <w:lvl w:ilvl="1" w:tplc="04160019">
      <w:start w:val="1"/>
      <w:numFmt w:val="lowerLetter"/>
      <w:lvlText w:val="%2."/>
      <w:lvlJc w:val="left"/>
      <w:pPr>
        <w:ind w:left="1084" w:hanging="360"/>
      </w:pPr>
    </w:lvl>
    <w:lvl w:ilvl="2" w:tplc="0416001B">
      <w:start w:val="1"/>
      <w:numFmt w:val="lowerRoman"/>
      <w:lvlText w:val="%3."/>
      <w:lvlJc w:val="right"/>
      <w:pPr>
        <w:ind w:left="1804" w:hanging="180"/>
      </w:pPr>
    </w:lvl>
    <w:lvl w:ilvl="3" w:tplc="0416000F">
      <w:start w:val="1"/>
      <w:numFmt w:val="decimal"/>
      <w:lvlText w:val="%4."/>
      <w:lvlJc w:val="left"/>
      <w:pPr>
        <w:ind w:left="2524" w:hanging="360"/>
      </w:pPr>
    </w:lvl>
    <w:lvl w:ilvl="4" w:tplc="04160019" w:tentative="1">
      <w:start w:val="1"/>
      <w:numFmt w:val="lowerLetter"/>
      <w:lvlText w:val="%5."/>
      <w:lvlJc w:val="left"/>
      <w:pPr>
        <w:ind w:left="3244" w:hanging="360"/>
      </w:pPr>
    </w:lvl>
    <w:lvl w:ilvl="5" w:tplc="0416001B" w:tentative="1">
      <w:start w:val="1"/>
      <w:numFmt w:val="lowerRoman"/>
      <w:lvlText w:val="%6."/>
      <w:lvlJc w:val="right"/>
      <w:pPr>
        <w:ind w:left="3964" w:hanging="180"/>
      </w:pPr>
    </w:lvl>
    <w:lvl w:ilvl="6" w:tplc="0416000F" w:tentative="1">
      <w:start w:val="1"/>
      <w:numFmt w:val="decimal"/>
      <w:lvlText w:val="%7."/>
      <w:lvlJc w:val="left"/>
      <w:pPr>
        <w:ind w:left="4684" w:hanging="360"/>
      </w:pPr>
    </w:lvl>
    <w:lvl w:ilvl="7" w:tplc="04160019" w:tentative="1">
      <w:start w:val="1"/>
      <w:numFmt w:val="lowerLetter"/>
      <w:lvlText w:val="%8."/>
      <w:lvlJc w:val="left"/>
      <w:pPr>
        <w:ind w:left="5404" w:hanging="360"/>
      </w:pPr>
    </w:lvl>
    <w:lvl w:ilvl="8" w:tplc="0416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8" w15:restartNumberingAfterBreak="0">
    <w:nsid w:val="6CE435AB"/>
    <w:multiLevelType w:val="multilevel"/>
    <w:tmpl w:val="BF2C6C58"/>
    <w:lvl w:ilvl="0">
      <w:start w:val="1"/>
      <w:numFmt w:val="decimal"/>
      <w:suff w:val="space"/>
      <w:lvlText w:val="%1."/>
      <w:lvlJc w:val="left"/>
      <w:pPr>
        <w:ind w:left="360" w:hanging="3"/>
      </w:pPr>
    </w:lvl>
    <w:lvl w:ilvl="1">
      <w:start w:val="1"/>
      <w:numFmt w:val="decimal"/>
      <w:suff w:val="space"/>
      <w:lvlText w:val="%1.%2."/>
      <w:lvlJc w:val="left"/>
      <w:pPr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ind w:left="680" w:firstLine="397"/>
      </w:pPr>
    </w:lvl>
    <w:lvl w:ilvl="3">
      <w:start w:val="1"/>
      <w:numFmt w:val="decimal"/>
      <w:pStyle w:val="ListNumber4"/>
      <w:suff w:val="space"/>
      <w:lvlText w:val="%1.%2.%3.%4."/>
      <w:lvlJc w:val="left"/>
      <w:pPr>
        <w:ind w:left="1440" w:hanging="22"/>
      </w:pPr>
    </w:lvl>
    <w:lvl w:ilvl="4">
      <w:start w:val="1"/>
      <w:numFmt w:val="decimal"/>
      <w:pStyle w:val="ListNumber5"/>
      <w:suff w:val="space"/>
      <w:lvlText w:val="%1.%2.%3.%4.%5."/>
      <w:lvlJc w:val="left"/>
      <w:pPr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726A1711"/>
    <w:multiLevelType w:val="hybridMultilevel"/>
    <w:tmpl w:val="0D12AB54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E00CB0"/>
    <w:multiLevelType w:val="multilevel"/>
    <w:tmpl w:val="82C087BA"/>
    <w:lvl w:ilvl="0">
      <w:start w:val="1"/>
      <w:numFmt w:val="none"/>
      <w:lvlText w:val="%1"/>
      <w:lvlJc w:val="center"/>
      <w:pPr>
        <w:tabs>
          <w:tab w:val="num" w:pos="648"/>
        </w:tabs>
        <w:ind w:left="284" w:firstLine="4"/>
      </w:pPr>
    </w:lvl>
    <w:lvl w:ilvl="1">
      <w:start w:val="1"/>
      <w:numFmt w:val="decimal"/>
      <w:lvlText w:val="%1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Heading3"/>
      <w:lvlText w:val="%1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Heading4"/>
      <w:lvlText w:val="%1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Heading5"/>
      <w:lvlText w:val="%1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Heading6"/>
      <w:lvlText w:val="%1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Heading7"/>
      <w:lvlText w:val="%1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Heading8"/>
      <w:lvlText w:val="%1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Heading9"/>
      <w:lvlText w:val="%1%2.%3.%4.%5.%6.%7.%8.%9"/>
      <w:lvlJc w:val="left"/>
      <w:pPr>
        <w:tabs>
          <w:tab w:val="num" w:pos="2520"/>
        </w:tabs>
        <w:ind w:left="1584" w:hanging="1584"/>
      </w:pPr>
    </w:lvl>
  </w:abstractNum>
  <w:num w:numId="1" w16cid:durableId="1552184430">
    <w:abstractNumId w:val="10"/>
  </w:num>
  <w:num w:numId="2" w16cid:durableId="7611055">
    <w:abstractNumId w:val="8"/>
  </w:num>
  <w:num w:numId="3" w16cid:durableId="1285620743">
    <w:abstractNumId w:val="0"/>
  </w:num>
  <w:num w:numId="4" w16cid:durableId="1049301510">
    <w:abstractNumId w:val="6"/>
  </w:num>
  <w:num w:numId="5" w16cid:durableId="1427339336">
    <w:abstractNumId w:val="5"/>
  </w:num>
  <w:num w:numId="6" w16cid:durableId="603614709">
    <w:abstractNumId w:val="3"/>
  </w:num>
  <w:num w:numId="7" w16cid:durableId="789278338">
    <w:abstractNumId w:val="2"/>
  </w:num>
  <w:num w:numId="8" w16cid:durableId="1077747986">
    <w:abstractNumId w:val="1"/>
  </w:num>
  <w:num w:numId="9" w16cid:durableId="1911227023">
    <w:abstractNumId w:val="4"/>
  </w:num>
  <w:num w:numId="10" w16cid:durableId="1340354739">
    <w:abstractNumId w:val="9"/>
  </w:num>
  <w:num w:numId="11" w16cid:durableId="3324166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B71"/>
    <w:rsid w:val="0000073A"/>
    <w:rsid w:val="00000A43"/>
    <w:rsid w:val="0000138D"/>
    <w:rsid w:val="0000275E"/>
    <w:rsid w:val="00006434"/>
    <w:rsid w:val="0000779A"/>
    <w:rsid w:val="00010CA4"/>
    <w:rsid w:val="00010F08"/>
    <w:rsid w:val="00012D8E"/>
    <w:rsid w:val="00013A98"/>
    <w:rsid w:val="000159AD"/>
    <w:rsid w:val="0001723D"/>
    <w:rsid w:val="00021301"/>
    <w:rsid w:val="0002380C"/>
    <w:rsid w:val="00027FA7"/>
    <w:rsid w:val="00031560"/>
    <w:rsid w:val="00035593"/>
    <w:rsid w:val="0003582B"/>
    <w:rsid w:val="00035A63"/>
    <w:rsid w:val="000417F0"/>
    <w:rsid w:val="00041C20"/>
    <w:rsid w:val="00043594"/>
    <w:rsid w:val="000436B6"/>
    <w:rsid w:val="00044A58"/>
    <w:rsid w:val="00044A66"/>
    <w:rsid w:val="00046864"/>
    <w:rsid w:val="00047586"/>
    <w:rsid w:val="00047707"/>
    <w:rsid w:val="00050FD0"/>
    <w:rsid w:val="00051417"/>
    <w:rsid w:val="00053FAF"/>
    <w:rsid w:val="000549BA"/>
    <w:rsid w:val="00055301"/>
    <w:rsid w:val="00055A1F"/>
    <w:rsid w:val="000561A3"/>
    <w:rsid w:val="000606B6"/>
    <w:rsid w:val="00060DD6"/>
    <w:rsid w:val="00060FE1"/>
    <w:rsid w:val="00063116"/>
    <w:rsid w:val="00064D96"/>
    <w:rsid w:val="000654C2"/>
    <w:rsid w:val="00065A76"/>
    <w:rsid w:val="00071A4F"/>
    <w:rsid w:val="000730FB"/>
    <w:rsid w:val="000731BD"/>
    <w:rsid w:val="00073229"/>
    <w:rsid w:val="0007430C"/>
    <w:rsid w:val="00074490"/>
    <w:rsid w:val="00082639"/>
    <w:rsid w:val="000827A0"/>
    <w:rsid w:val="00085473"/>
    <w:rsid w:val="000867A3"/>
    <w:rsid w:val="000869AF"/>
    <w:rsid w:val="00086C4C"/>
    <w:rsid w:val="00090A74"/>
    <w:rsid w:val="00095598"/>
    <w:rsid w:val="00097A67"/>
    <w:rsid w:val="000A0E86"/>
    <w:rsid w:val="000A15C3"/>
    <w:rsid w:val="000A1F71"/>
    <w:rsid w:val="000A29D0"/>
    <w:rsid w:val="000A4F44"/>
    <w:rsid w:val="000A6189"/>
    <w:rsid w:val="000A70F8"/>
    <w:rsid w:val="000B1BA9"/>
    <w:rsid w:val="000B28B4"/>
    <w:rsid w:val="000B3689"/>
    <w:rsid w:val="000B59B4"/>
    <w:rsid w:val="000B7645"/>
    <w:rsid w:val="000C10C5"/>
    <w:rsid w:val="000C2FDB"/>
    <w:rsid w:val="000C484C"/>
    <w:rsid w:val="000C6E48"/>
    <w:rsid w:val="000C7043"/>
    <w:rsid w:val="000C7B12"/>
    <w:rsid w:val="000D03EF"/>
    <w:rsid w:val="000D28D5"/>
    <w:rsid w:val="000E0053"/>
    <w:rsid w:val="000E16EB"/>
    <w:rsid w:val="000E1ECC"/>
    <w:rsid w:val="000F2A61"/>
    <w:rsid w:val="000F2F9E"/>
    <w:rsid w:val="000F3A5C"/>
    <w:rsid w:val="000F5067"/>
    <w:rsid w:val="000F6A20"/>
    <w:rsid w:val="000F7477"/>
    <w:rsid w:val="000F7EF1"/>
    <w:rsid w:val="00100D78"/>
    <w:rsid w:val="00100E53"/>
    <w:rsid w:val="00101746"/>
    <w:rsid w:val="00103660"/>
    <w:rsid w:val="00104F31"/>
    <w:rsid w:val="00105A71"/>
    <w:rsid w:val="00106FFD"/>
    <w:rsid w:val="00112054"/>
    <w:rsid w:val="0011251F"/>
    <w:rsid w:val="00112F53"/>
    <w:rsid w:val="0011421D"/>
    <w:rsid w:val="00117446"/>
    <w:rsid w:val="00120A4A"/>
    <w:rsid w:val="00123A27"/>
    <w:rsid w:val="00127C43"/>
    <w:rsid w:val="00130CF9"/>
    <w:rsid w:val="00133A6C"/>
    <w:rsid w:val="00133DD3"/>
    <w:rsid w:val="001350CF"/>
    <w:rsid w:val="00135EAB"/>
    <w:rsid w:val="001375EE"/>
    <w:rsid w:val="0014073E"/>
    <w:rsid w:val="00142329"/>
    <w:rsid w:val="001446B8"/>
    <w:rsid w:val="00147418"/>
    <w:rsid w:val="00147DA3"/>
    <w:rsid w:val="0015151D"/>
    <w:rsid w:val="00154848"/>
    <w:rsid w:val="00154CCD"/>
    <w:rsid w:val="00156BE5"/>
    <w:rsid w:val="0015722A"/>
    <w:rsid w:val="001575B4"/>
    <w:rsid w:val="00160471"/>
    <w:rsid w:val="001607DD"/>
    <w:rsid w:val="001626D5"/>
    <w:rsid w:val="0016280D"/>
    <w:rsid w:val="00162D6D"/>
    <w:rsid w:val="001653F5"/>
    <w:rsid w:val="001662D2"/>
    <w:rsid w:val="00170C88"/>
    <w:rsid w:val="0017292B"/>
    <w:rsid w:val="001738A7"/>
    <w:rsid w:val="00177DCC"/>
    <w:rsid w:val="00185FE6"/>
    <w:rsid w:val="00187708"/>
    <w:rsid w:val="00191633"/>
    <w:rsid w:val="001916C8"/>
    <w:rsid w:val="00192242"/>
    <w:rsid w:val="00192EA1"/>
    <w:rsid w:val="00193BC0"/>
    <w:rsid w:val="00195D67"/>
    <w:rsid w:val="001A0FBC"/>
    <w:rsid w:val="001A14FD"/>
    <w:rsid w:val="001A52C9"/>
    <w:rsid w:val="001A5987"/>
    <w:rsid w:val="001A59BD"/>
    <w:rsid w:val="001A7DBA"/>
    <w:rsid w:val="001B1977"/>
    <w:rsid w:val="001B2F0A"/>
    <w:rsid w:val="001B3D34"/>
    <w:rsid w:val="001B6CF7"/>
    <w:rsid w:val="001C098B"/>
    <w:rsid w:val="001C23B3"/>
    <w:rsid w:val="001C4E05"/>
    <w:rsid w:val="001C55B0"/>
    <w:rsid w:val="001C62E7"/>
    <w:rsid w:val="001C7DE6"/>
    <w:rsid w:val="001D073E"/>
    <w:rsid w:val="001D2232"/>
    <w:rsid w:val="001D7190"/>
    <w:rsid w:val="001E1026"/>
    <w:rsid w:val="001E375A"/>
    <w:rsid w:val="001E3CFF"/>
    <w:rsid w:val="001E43CE"/>
    <w:rsid w:val="001E59DC"/>
    <w:rsid w:val="001E693D"/>
    <w:rsid w:val="001E6DBD"/>
    <w:rsid w:val="001F127B"/>
    <w:rsid w:val="001F1FAE"/>
    <w:rsid w:val="001F2DB4"/>
    <w:rsid w:val="001F36AA"/>
    <w:rsid w:val="001F4D70"/>
    <w:rsid w:val="001F4ED5"/>
    <w:rsid w:val="001F5EF0"/>
    <w:rsid w:val="001F6245"/>
    <w:rsid w:val="00200517"/>
    <w:rsid w:val="0020249E"/>
    <w:rsid w:val="002056F4"/>
    <w:rsid w:val="00207E78"/>
    <w:rsid w:val="00210E7F"/>
    <w:rsid w:val="00216504"/>
    <w:rsid w:val="00216F91"/>
    <w:rsid w:val="0021765D"/>
    <w:rsid w:val="00223455"/>
    <w:rsid w:val="002241DA"/>
    <w:rsid w:val="00225C87"/>
    <w:rsid w:val="002276C9"/>
    <w:rsid w:val="00227C33"/>
    <w:rsid w:val="00227F59"/>
    <w:rsid w:val="00230858"/>
    <w:rsid w:val="002309B7"/>
    <w:rsid w:val="0023113C"/>
    <w:rsid w:val="00231ECE"/>
    <w:rsid w:val="00232AA2"/>
    <w:rsid w:val="002331CF"/>
    <w:rsid w:val="00233C54"/>
    <w:rsid w:val="002346D9"/>
    <w:rsid w:val="002375DC"/>
    <w:rsid w:val="00240E9D"/>
    <w:rsid w:val="002423A5"/>
    <w:rsid w:val="0024338D"/>
    <w:rsid w:val="002500B6"/>
    <w:rsid w:val="002500D7"/>
    <w:rsid w:val="002530C8"/>
    <w:rsid w:val="0025589C"/>
    <w:rsid w:val="00255955"/>
    <w:rsid w:val="00255DCB"/>
    <w:rsid w:val="00257B9C"/>
    <w:rsid w:val="00260B69"/>
    <w:rsid w:val="002632A0"/>
    <w:rsid w:val="0026370C"/>
    <w:rsid w:val="00264CA0"/>
    <w:rsid w:val="00266811"/>
    <w:rsid w:val="00271F5B"/>
    <w:rsid w:val="00273583"/>
    <w:rsid w:val="00273C35"/>
    <w:rsid w:val="00274280"/>
    <w:rsid w:val="00275378"/>
    <w:rsid w:val="0027669E"/>
    <w:rsid w:val="002779E1"/>
    <w:rsid w:val="0028006B"/>
    <w:rsid w:val="00280F6C"/>
    <w:rsid w:val="00283444"/>
    <w:rsid w:val="00283E95"/>
    <w:rsid w:val="00291723"/>
    <w:rsid w:val="002924BB"/>
    <w:rsid w:val="00295A73"/>
    <w:rsid w:val="002975D0"/>
    <w:rsid w:val="002A1883"/>
    <w:rsid w:val="002A4BEB"/>
    <w:rsid w:val="002A686F"/>
    <w:rsid w:val="002A6AFB"/>
    <w:rsid w:val="002B0CAF"/>
    <w:rsid w:val="002B1D40"/>
    <w:rsid w:val="002B231A"/>
    <w:rsid w:val="002B4CF8"/>
    <w:rsid w:val="002B71B8"/>
    <w:rsid w:val="002C2304"/>
    <w:rsid w:val="002C3897"/>
    <w:rsid w:val="002C4BCB"/>
    <w:rsid w:val="002C4DA4"/>
    <w:rsid w:val="002C57C7"/>
    <w:rsid w:val="002C6CD9"/>
    <w:rsid w:val="002C7532"/>
    <w:rsid w:val="002D08EB"/>
    <w:rsid w:val="002D1158"/>
    <w:rsid w:val="002D17DC"/>
    <w:rsid w:val="002D199E"/>
    <w:rsid w:val="002D3DA7"/>
    <w:rsid w:val="002D4CE7"/>
    <w:rsid w:val="002D5010"/>
    <w:rsid w:val="002D50EB"/>
    <w:rsid w:val="002D7900"/>
    <w:rsid w:val="002E25A0"/>
    <w:rsid w:val="002E42E1"/>
    <w:rsid w:val="002E590E"/>
    <w:rsid w:val="002E69B4"/>
    <w:rsid w:val="002F0784"/>
    <w:rsid w:val="002F53F5"/>
    <w:rsid w:val="002F5F08"/>
    <w:rsid w:val="002F688E"/>
    <w:rsid w:val="002F75E0"/>
    <w:rsid w:val="003014AB"/>
    <w:rsid w:val="0030308B"/>
    <w:rsid w:val="003036CF"/>
    <w:rsid w:val="00303A2B"/>
    <w:rsid w:val="003057DF"/>
    <w:rsid w:val="00314AD6"/>
    <w:rsid w:val="00314DE0"/>
    <w:rsid w:val="00315338"/>
    <w:rsid w:val="00317993"/>
    <w:rsid w:val="003211D1"/>
    <w:rsid w:val="003216D8"/>
    <w:rsid w:val="00322048"/>
    <w:rsid w:val="00323C3B"/>
    <w:rsid w:val="00325E10"/>
    <w:rsid w:val="00327DCB"/>
    <w:rsid w:val="00330438"/>
    <w:rsid w:val="0033103A"/>
    <w:rsid w:val="00331DEA"/>
    <w:rsid w:val="00335F91"/>
    <w:rsid w:val="00340D76"/>
    <w:rsid w:val="00345CC5"/>
    <w:rsid w:val="003466A0"/>
    <w:rsid w:val="00346857"/>
    <w:rsid w:val="003474AE"/>
    <w:rsid w:val="00350694"/>
    <w:rsid w:val="003532A3"/>
    <w:rsid w:val="0035364D"/>
    <w:rsid w:val="0035387E"/>
    <w:rsid w:val="0036184E"/>
    <w:rsid w:val="00361A6A"/>
    <w:rsid w:val="0036760C"/>
    <w:rsid w:val="00367936"/>
    <w:rsid w:val="003715C2"/>
    <w:rsid w:val="00373983"/>
    <w:rsid w:val="00374976"/>
    <w:rsid w:val="00376ED0"/>
    <w:rsid w:val="00377CFC"/>
    <w:rsid w:val="0038014D"/>
    <w:rsid w:val="0038609A"/>
    <w:rsid w:val="00386D8B"/>
    <w:rsid w:val="00387512"/>
    <w:rsid w:val="00390AF8"/>
    <w:rsid w:val="003916EE"/>
    <w:rsid w:val="003933F4"/>
    <w:rsid w:val="00393627"/>
    <w:rsid w:val="00393E8C"/>
    <w:rsid w:val="003960EB"/>
    <w:rsid w:val="003A2694"/>
    <w:rsid w:val="003A2DAB"/>
    <w:rsid w:val="003A3B9C"/>
    <w:rsid w:val="003A4663"/>
    <w:rsid w:val="003A68F0"/>
    <w:rsid w:val="003A6FE3"/>
    <w:rsid w:val="003B3A12"/>
    <w:rsid w:val="003B512A"/>
    <w:rsid w:val="003B5A95"/>
    <w:rsid w:val="003C3A6C"/>
    <w:rsid w:val="003C77E9"/>
    <w:rsid w:val="003D0A5F"/>
    <w:rsid w:val="003D3085"/>
    <w:rsid w:val="003D575F"/>
    <w:rsid w:val="003E1F4B"/>
    <w:rsid w:val="003E3B05"/>
    <w:rsid w:val="003E6475"/>
    <w:rsid w:val="003E736C"/>
    <w:rsid w:val="003F17E7"/>
    <w:rsid w:val="003F3871"/>
    <w:rsid w:val="003F469A"/>
    <w:rsid w:val="00400874"/>
    <w:rsid w:val="00401041"/>
    <w:rsid w:val="00401235"/>
    <w:rsid w:val="0040170A"/>
    <w:rsid w:val="00401F42"/>
    <w:rsid w:val="00403422"/>
    <w:rsid w:val="0040361F"/>
    <w:rsid w:val="004049F7"/>
    <w:rsid w:val="00405722"/>
    <w:rsid w:val="0040781E"/>
    <w:rsid w:val="00411FFF"/>
    <w:rsid w:val="004141CF"/>
    <w:rsid w:val="0041428F"/>
    <w:rsid w:val="00414FA2"/>
    <w:rsid w:val="004201C1"/>
    <w:rsid w:val="00422B5D"/>
    <w:rsid w:val="00422D31"/>
    <w:rsid w:val="00423967"/>
    <w:rsid w:val="00423B39"/>
    <w:rsid w:val="00423CCF"/>
    <w:rsid w:val="00424A1B"/>
    <w:rsid w:val="00425E6D"/>
    <w:rsid w:val="00430238"/>
    <w:rsid w:val="00432DB8"/>
    <w:rsid w:val="00433F36"/>
    <w:rsid w:val="00442604"/>
    <w:rsid w:val="00446F8F"/>
    <w:rsid w:val="004512A1"/>
    <w:rsid w:val="004512F7"/>
    <w:rsid w:val="00454E10"/>
    <w:rsid w:val="00455F93"/>
    <w:rsid w:val="0045658C"/>
    <w:rsid w:val="00460535"/>
    <w:rsid w:val="00460765"/>
    <w:rsid w:val="00462D24"/>
    <w:rsid w:val="00463034"/>
    <w:rsid w:val="00463A77"/>
    <w:rsid w:val="004650FA"/>
    <w:rsid w:val="00466B94"/>
    <w:rsid w:val="00474918"/>
    <w:rsid w:val="00475A9C"/>
    <w:rsid w:val="00482C51"/>
    <w:rsid w:val="00483CC6"/>
    <w:rsid w:val="00485D82"/>
    <w:rsid w:val="00487C49"/>
    <w:rsid w:val="00487E4F"/>
    <w:rsid w:val="00490767"/>
    <w:rsid w:val="00491A95"/>
    <w:rsid w:val="00492460"/>
    <w:rsid w:val="004950FE"/>
    <w:rsid w:val="00495C71"/>
    <w:rsid w:val="00497A24"/>
    <w:rsid w:val="004A1121"/>
    <w:rsid w:val="004A43CC"/>
    <w:rsid w:val="004A4FE2"/>
    <w:rsid w:val="004A501B"/>
    <w:rsid w:val="004A68D9"/>
    <w:rsid w:val="004A6E09"/>
    <w:rsid w:val="004B0227"/>
    <w:rsid w:val="004B4455"/>
    <w:rsid w:val="004B61B8"/>
    <w:rsid w:val="004B6EB1"/>
    <w:rsid w:val="004C041F"/>
    <w:rsid w:val="004C0CDD"/>
    <w:rsid w:val="004C0D80"/>
    <w:rsid w:val="004C1FE5"/>
    <w:rsid w:val="004C43F3"/>
    <w:rsid w:val="004C4C4C"/>
    <w:rsid w:val="004C4E4C"/>
    <w:rsid w:val="004C563B"/>
    <w:rsid w:val="004D0B2B"/>
    <w:rsid w:val="004D19A2"/>
    <w:rsid w:val="004D28E6"/>
    <w:rsid w:val="004D2A38"/>
    <w:rsid w:val="004D2E1F"/>
    <w:rsid w:val="004D4EF7"/>
    <w:rsid w:val="004D5C16"/>
    <w:rsid w:val="004D7B97"/>
    <w:rsid w:val="004E2BB3"/>
    <w:rsid w:val="004E2F52"/>
    <w:rsid w:val="004E36F2"/>
    <w:rsid w:val="004E4D45"/>
    <w:rsid w:val="004E5B35"/>
    <w:rsid w:val="004E6A8A"/>
    <w:rsid w:val="004E6AA7"/>
    <w:rsid w:val="004E7998"/>
    <w:rsid w:val="004F036A"/>
    <w:rsid w:val="004F4908"/>
    <w:rsid w:val="00500C79"/>
    <w:rsid w:val="005039FA"/>
    <w:rsid w:val="00503F44"/>
    <w:rsid w:val="005060AE"/>
    <w:rsid w:val="00506C27"/>
    <w:rsid w:val="0051077F"/>
    <w:rsid w:val="00511B5E"/>
    <w:rsid w:val="005141F4"/>
    <w:rsid w:val="0051535F"/>
    <w:rsid w:val="00515E3F"/>
    <w:rsid w:val="00516A05"/>
    <w:rsid w:val="00520D15"/>
    <w:rsid w:val="00523034"/>
    <w:rsid w:val="005235B8"/>
    <w:rsid w:val="00523666"/>
    <w:rsid w:val="00523890"/>
    <w:rsid w:val="00525E15"/>
    <w:rsid w:val="00527066"/>
    <w:rsid w:val="005274D6"/>
    <w:rsid w:val="0052755B"/>
    <w:rsid w:val="00530921"/>
    <w:rsid w:val="00531395"/>
    <w:rsid w:val="00543D12"/>
    <w:rsid w:val="005441BA"/>
    <w:rsid w:val="005529A8"/>
    <w:rsid w:val="00553FE7"/>
    <w:rsid w:val="00554A47"/>
    <w:rsid w:val="00554E58"/>
    <w:rsid w:val="0055507F"/>
    <w:rsid w:val="005559B3"/>
    <w:rsid w:val="00557665"/>
    <w:rsid w:val="005614D9"/>
    <w:rsid w:val="005626E7"/>
    <w:rsid w:val="00564854"/>
    <w:rsid w:val="00565416"/>
    <w:rsid w:val="00565C20"/>
    <w:rsid w:val="005700F6"/>
    <w:rsid w:val="0057136D"/>
    <w:rsid w:val="005734BA"/>
    <w:rsid w:val="005738EF"/>
    <w:rsid w:val="00574185"/>
    <w:rsid w:val="0057467A"/>
    <w:rsid w:val="005751CF"/>
    <w:rsid w:val="00575781"/>
    <w:rsid w:val="00575C01"/>
    <w:rsid w:val="005760CA"/>
    <w:rsid w:val="00577606"/>
    <w:rsid w:val="00582A54"/>
    <w:rsid w:val="00582F2A"/>
    <w:rsid w:val="005840A6"/>
    <w:rsid w:val="0058611B"/>
    <w:rsid w:val="0059109F"/>
    <w:rsid w:val="00591206"/>
    <w:rsid w:val="00594154"/>
    <w:rsid w:val="00595486"/>
    <w:rsid w:val="00595580"/>
    <w:rsid w:val="00596BD8"/>
    <w:rsid w:val="005A0942"/>
    <w:rsid w:val="005A0F43"/>
    <w:rsid w:val="005A1008"/>
    <w:rsid w:val="005A3408"/>
    <w:rsid w:val="005A35F9"/>
    <w:rsid w:val="005A3F2C"/>
    <w:rsid w:val="005A5C2F"/>
    <w:rsid w:val="005B0DB5"/>
    <w:rsid w:val="005B37E0"/>
    <w:rsid w:val="005B4DAA"/>
    <w:rsid w:val="005B5501"/>
    <w:rsid w:val="005B5643"/>
    <w:rsid w:val="005B7D5F"/>
    <w:rsid w:val="005C1299"/>
    <w:rsid w:val="005C37F2"/>
    <w:rsid w:val="005C5584"/>
    <w:rsid w:val="005C58A1"/>
    <w:rsid w:val="005C7B3A"/>
    <w:rsid w:val="005D0974"/>
    <w:rsid w:val="005D15EB"/>
    <w:rsid w:val="005D1A5E"/>
    <w:rsid w:val="005D1E68"/>
    <w:rsid w:val="005D69CE"/>
    <w:rsid w:val="005D7E17"/>
    <w:rsid w:val="005D7F11"/>
    <w:rsid w:val="005E0F6C"/>
    <w:rsid w:val="005E2ECF"/>
    <w:rsid w:val="005E3EDA"/>
    <w:rsid w:val="005E4533"/>
    <w:rsid w:val="005F0F0D"/>
    <w:rsid w:val="005F1617"/>
    <w:rsid w:val="005F21B2"/>
    <w:rsid w:val="005F43F0"/>
    <w:rsid w:val="005F55B5"/>
    <w:rsid w:val="005F682A"/>
    <w:rsid w:val="005F7670"/>
    <w:rsid w:val="00603347"/>
    <w:rsid w:val="00604D31"/>
    <w:rsid w:val="0060540A"/>
    <w:rsid w:val="006071C5"/>
    <w:rsid w:val="006115D4"/>
    <w:rsid w:val="00613FA8"/>
    <w:rsid w:val="00617162"/>
    <w:rsid w:val="0061730C"/>
    <w:rsid w:val="0062064C"/>
    <w:rsid w:val="00624098"/>
    <w:rsid w:val="00626FD6"/>
    <w:rsid w:val="006278BE"/>
    <w:rsid w:val="00627B9D"/>
    <w:rsid w:val="00630481"/>
    <w:rsid w:val="006309C3"/>
    <w:rsid w:val="0063290D"/>
    <w:rsid w:val="00640E86"/>
    <w:rsid w:val="006414D3"/>
    <w:rsid w:val="00644766"/>
    <w:rsid w:val="00646049"/>
    <w:rsid w:val="006462E6"/>
    <w:rsid w:val="00646964"/>
    <w:rsid w:val="00652752"/>
    <w:rsid w:val="00652867"/>
    <w:rsid w:val="00656ABF"/>
    <w:rsid w:val="00656EE6"/>
    <w:rsid w:val="0066062F"/>
    <w:rsid w:val="00663A4E"/>
    <w:rsid w:val="00665071"/>
    <w:rsid w:val="0066585B"/>
    <w:rsid w:val="00665DB4"/>
    <w:rsid w:val="00666C40"/>
    <w:rsid w:val="00666CED"/>
    <w:rsid w:val="00667792"/>
    <w:rsid w:val="0067088B"/>
    <w:rsid w:val="006708DB"/>
    <w:rsid w:val="00670B0F"/>
    <w:rsid w:val="006724E0"/>
    <w:rsid w:val="00676901"/>
    <w:rsid w:val="00680FF5"/>
    <w:rsid w:val="0068319D"/>
    <w:rsid w:val="006838E4"/>
    <w:rsid w:val="00685679"/>
    <w:rsid w:val="00692025"/>
    <w:rsid w:val="006930EE"/>
    <w:rsid w:val="00694A86"/>
    <w:rsid w:val="00694ED9"/>
    <w:rsid w:val="00695DFB"/>
    <w:rsid w:val="006971A8"/>
    <w:rsid w:val="006978B2"/>
    <w:rsid w:val="006A35F8"/>
    <w:rsid w:val="006A5F00"/>
    <w:rsid w:val="006A78E0"/>
    <w:rsid w:val="006B14C2"/>
    <w:rsid w:val="006B161D"/>
    <w:rsid w:val="006B3376"/>
    <w:rsid w:val="006B3B15"/>
    <w:rsid w:val="006B5F96"/>
    <w:rsid w:val="006C0EB5"/>
    <w:rsid w:val="006C1371"/>
    <w:rsid w:val="006C5A8A"/>
    <w:rsid w:val="006C5B92"/>
    <w:rsid w:val="006C6948"/>
    <w:rsid w:val="006C6F33"/>
    <w:rsid w:val="006C78D7"/>
    <w:rsid w:val="006D22BB"/>
    <w:rsid w:val="006D5C55"/>
    <w:rsid w:val="006D789D"/>
    <w:rsid w:val="006E0079"/>
    <w:rsid w:val="006E5F81"/>
    <w:rsid w:val="006E66B3"/>
    <w:rsid w:val="006F1642"/>
    <w:rsid w:val="006F44C7"/>
    <w:rsid w:val="006F6CA7"/>
    <w:rsid w:val="006F74E0"/>
    <w:rsid w:val="00700160"/>
    <w:rsid w:val="00700FDB"/>
    <w:rsid w:val="007027AD"/>
    <w:rsid w:val="00706C02"/>
    <w:rsid w:val="00707C83"/>
    <w:rsid w:val="00712AEE"/>
    <w:rsid w:val="00713854"/>
    <w:rsid w:val="00714656"/>
    <w:rsid w:val="00715093"/>
    <w:rsid w:val="0071517D"/>
    <w:rsid w:val="00715598"/>
    <w:rsid w:val="00717160"/>
    <w:rsid w:val="007238BE"/>
    <w:rsid w:val="00723EB1"/>
    <w:rsid w:val="007266B3"/>
    <w:rsid w:val="00726AD8"/>
    <w:rsid w:val="00727F3F"/>
    <w:rsid w:val="00730E24"/>
    <w:rsid w:val="00731714"/>
    <w:rsid w:val="00731EBB"/>
    <w:rsid w:val="007326DE"/>
    <w:rsid w:val="0073544E"/>
    <w:rsid w:val="007419C6"/>
    <w:rsid w:val="007438D7"/>
    <w:rsid w:val="00744C3A"/>
    <w:rsid w:val="00745B3C"/>
    <w:rsid w:val="00745E96"/>
    <w:rsid w:val="007460DC"/>
    <w:rsid w:val="0074763A"/>
    <w:rsid w:val="00747C65"/>
    <w:rsid w:val="007513D7"/>
    <w:rsid w:val="00752634"/>
    <w:rsid w:val="00752FB3"/>
    <w:rsid w:val="007540D8"/>
    <w:rsid w:val="007549AB"/>
    <w:rsid w:val="0075558A"/>
    <w:rsid w:val="00763F42"/>
    <w:rsid w:val="00764BEF"/>
    <w:rsid w:val="00765A58"/>
    <w:rsid w:val="00765CC0"/>
    <w:rsid w:val="00767C76"/>
    <w:rsid w:val="00770D96"/>
    <w:rsid w:val="0077162F"/>
    <w:rsid w:val="00771A6D"/>
    <w:rsid w:val="0077258D"/>
    <w:rsid w:val="00772766"/>
    <w:rsid w:val="00780F66"/>
    <w:rsid w:val="0078192E"/>
    <w:rsid w:val="00781F83"/>
    <w:rsid w:val="007853B2"/>
    <w:rsid w:val="007862F8"/>
    <w:rsid w:val="00790366"/>
    <w:rsid w:val="00791752"/>
    <w:rsid w:val="0079625D"/>
    <w:rsid w:val="007962AF"/>
    <w:rsid w:val="00796677"/>
    <w:rsid w:val="00797FAE"/>
    <w:rsid w:val="007A0FEC"/>
    <w:rsid w:val="007A18C5"/>
    <w:rsid w:val="007A1A71"/>
    <w:rsid w:val="007A23B1"/>
    <w:rsid w:val="007A23D5"/>
    <w:rsid w:val="007A3A48"/>
    <w:rsid w:val="007A4467"/>
    <w:rsid w:val="007A4923"/>
    <w:rsid w:val="007A52D6"/>
    <w:rsid w:val="007A5891"/>
    <w:rsid w:val="007A6642"/>
    <w:rsid w:val="007A6850"/>
    <w:rsid w:val="007A7B19"/>
    <w:rsid w:val="007B0559"/>
    <w:rsid w:val="007B1960"/>
    <w:rsid w:val="007B19E8"/>
    <w:rsid w:val="007B248F"/>
    <w:rsid w:val="007B3C5E"/>
    <w:rsid w:val="007B5559"/>
    <w:rsid w:val="007B746F"/>
    <w:rsid w:val="007C272E"/>
    <w:rsid w:val="007C35A6"/>
    <w:rsid w:val="007C3962"/>
    <w:rsid w:val="007C3B51"/>
    <w:rsid w:val="007C57A1"/>
    <w:rsid w:val="007C5D9C"/>
    <w:rsid w:val="007D203D"/>
    <w:rsid w:val="007D22EF"/>
    <w:rsid w:val="007D3CA4"/>
    <w:rsid w:val="007D5140"/>
    <w:rsid w:val="007D6487"/>
    <w:rsid w:val="007E30D0"/>
    <w:rsid w:val="007E4A5B"/>
    <w:rsid w:val="007E67B1"/>
    <w:rsid w:val="007F204E"/>
    <w:rsid w:val="007F328C"/>
    <w:rsid w:val="007F6A40"/>
    <w:rsid w:val="007F7A42"/>
    <w:rsid w:val="00802A76"/>
    <w:rsid w:val="008039AC"/>
    <w:rsid w:val="0080536F"/>
    <w:rsid w:val="008063A7"/>
    <w:rsid w:val="00807557"/>
    <w:rsid w:val="008131F9"/>
    <w:rsid w:val="008157D0"/>
    <w:rsid w:val="00816C42"/>
    <w:rsid w:val="00822749"/>
    <w:rsid w:val="00823305"/>
    <w:rsid w:val="008238D7"/>
    <w:rsid w:val="00823B40"/>
    <w:rsid w:val="0082441E"/>
    <w:rsid w:val="00824D47"/>
    <w:rsid w:val="00825FF5"/>
    <w:rsid w:val="00826C0F"/>
    <w:rsid w:val="00827060"/>
    <w:rsid w:val="00827118"/>
    <w:rsid w:val="00830BE9"/>
    <w:rsid w:val="008321D0"/>
    <w:rsid w:val="008343CF"/>
    <w:rsid w:val="0083650E"/>
    <w:rsid w:val="008367BD"/>
    <w:rsid w:val="00837367"/>
    <w:rsid w:val="00837D28"/>
    <w:rsid w:val="00837D52"/>
    <w:rsid w:val="008407EE"/>
    <w:rsid w:val="00841C5F"/>
    <w:rsid w:val="00842484"/>
    <w:rsid w:val="0084288C"/>
    <w:rsid w:val="00845C0D"/>
    <w:rsid w:val="00846707"/>
    <w:rsid w:val="00850804"/>
    <w:rsid w:val="00850A56"/>
    <w:rsid w:val="0085316A"/>
    <w:rsid w:val="0085388C"/>
    <w:rsid w:val="00853E43"/>
    <w:rsid w:val="00854C94"/>
    <w:rsid w:val="00855449"/>
    <w:rsid w:val="00855DE0"/>
    <w:rsid w:val="00856096"/>
    <w:rsid w:val="00860253"/>
    <w:rsid w:val="00861DEA"/>
    <w:rsid w:val="008632CC"/>
    <w:rsid w:val="00865160"/>
    <w:rsid w:val="00866FF2"/>
    <w:rsid w:val="00867D50"/>
    <w:rsid w:val="00871DA2"/>
    <w:rsid w:val="0087391F"/>
    <w:rsid w:val="00875582"/>
    <w:rsid w:val="008756F8"/>
    <w:rsid w:val="0087579F"/>
    <w:rsid w:val="00877A5D"/>
    <w:rsid w:val="00882421"/>
    <w:rsid w:val="0088390F"/>
    <w:rsid w:val="008854C1"/>
    <w:rsid w:val="00886BDD"/>
    <w:rsid w:val="00887530"/>
    <w:rsid w:val="008953CA"/>
    <w:rsid w:val="00896F6E"/>
    <w:rsid w:val="008A2E86"/>
    <w:rsid w:val="008A3BF9"/>
    <w:rsid w:val="008A41E0"/>
    <w:rsid w:val="008A4615"/>
    <w:rsid w:val="008A6F31"/>
    <w:rsid w:val="008A794E"/>
    <w:rsid w:val="008A7A27"/>
    <w:rsid w:val="008B6705"/>
    <w:rsid w:val="008B7B6C"/>
    <w:rsid w:val="008C01E9"/>
    <w:rsid w:val="008C1DE5"/>
    <w:rsid w:val="008C417C"/>
    <w:rsid w:val="008C4B6A"/>
    <w:rsid w:val="008C5698"/>
    <w:rsid w:val="008C636C"/>
    <w:rsid w:val="008D1DBF"/>
    <w:rsid w:val="008D1E48"/>
    <w:rsid w:val="008D20BB"/>
    <w:rsid w:val="008D217F"/>
    <w:rsid w:val="008D28C9"/>
    <w:rsid w:val="008D3A97"/>
    <w:rsid w:val="008D50BF"/>
    <w:rsid w:val="008D6A6A"/>
    <w:rsid w:val="008E5784"/>
    <w:rsid w:val="008F17E2"/>
    <w:rsid w:val="008F3867"/>
    <w:rsid w:val="008F38B4"/>
    <w:rsid w:val="008F45B4"/>
    <w:rsid w:val="008F4891"/>
    <w:rsid w:val="008F49EC"/>
    <w:rsid w:val="008F551A"/>
    <w:rsid w:val="008F66BE"/>
    <w:rsid w:val="008F7F9A"/>
    <w:rsid w:val="00901A47"/>
    <w:rsid w:val="0090277A"/>
    <w:rsid w:val="00904973"/>
    <w:rsid w:val="00904F5E"/>
    <w:rsid w:val="009059F7"/>
    <w:rsid w:val="009062B0"/>
    <w:rsid w:val="00911355"/>
    <w:rsid w:val="00912540"/>
    <w:rsid w:val="00925D43"/>
    <w:rsid w:val="00925FB3"/>
    <w:rsid w:val="009303A3"/>
    <w:rsid w:val="00931AF7"/>
    <w:rsid w:val="00931CBA"/>
    <w:rsid w:val="0093505A"/>
    <w:rsid w:val="00935A95"/>
    <w:rsid w:val="00935DB9"/>
    <w:rsid w:val="009368AB"/>
    <w:rsid w:val="00940E5D"/>
    <w:rsid w:val="00943FDE"/>
    <w:rsid w:val="0095053C"/>
    <w:rsid w:val="0095080E"/>
    <w:rsid w:val="00950827"/>
    <w:rsid w:val="0095139D"/>
    <w:rsid w:val="00951735"/>
    <w:rsid w:val="00952E8F"/>
    <w:rsid w:val="0095743B"/>
    <w:rsid w:val="009614D0"/>
    <w:rsid w:val="00965DE7"/>
    <w:rsid w:val="00967B78"/>
    <w:rsid w:val="009704A3"/>
    <w:rsid w:val="009716DD"/>
    <w:rsid w:val="00973B42"/>
    <w:rsid w:val="00974AF5"/>
    <w:rsid w:val="00974B2A"/>
    <w:rsid w:val="00975A82"/>
    <w:rsid w:val="00975E82"/>
    <w:rsid w:val="00980038"/>
    <w:rsid w:val="009803D7"/>
    <w:rsid w:val="00980576"/>
    <w:rsid w:val="00980963"/>
    <w:rsid w:val="00980AF2"/>
    <w:rsid w:val="009822C5"/>
    <w:rsid w:val="00985474"/>
    <w:rsid w:val="00986919"/>
    <w:rsid w:val="00990846"/>
    <w:rsid w:val="009925CE"/>
    <w:rsid w:val="0099319F"/>
    <w:rsid w:val="009933E6"/>
    <w:rsid w:val="0099493A"/>
    <w:rsid w:val="00995149"/>
    <w:rsid w:val="009955D8"/>
    <w:rsid w:val="009976D5"/>
    <w:rsid w:val="009A3935"/>
    <w:rsid w:val="009A4A69"/>
    <w:rsid w:val="009A6DDB"/>
    <w:rsid w:val="009A7CEA"/>
    <w:rsid w:val="009B0083"/>
    <w:rsid w:val="009B2615"/>
    <w:rsid w:val="009B5A85"/>
    <w:rsid w:val="009C03E0"/>
    <w:rsid w:val="009C18F6"/>
    <w:rsid w:val="009C1EB2"/>
    <w:rsid w:val="009C2491"/>
    <w:rsid w:val="009C4E58"/>
    <w:rsid w:val="009C5E6D"/>
    <w:rsid w:val="009C7EBD"/>
    <w:rsid w:val="009D1061"/>
    <w:rsid w:val="009D1DE0"/>
    <w:rsid w:val="009D327C"/>
    <w:rsid w:val="009D34D1"/>
    <w:rsid w:val="009D41F2"/>
    <w:rsid w:val="009D4E5B"/>
    <w:rsid w:val="009D70D9"/>
    <w:rsid w:val="009E06AA"/>
    <w:rsid w:val="009E3569"/>
    <w:rsid w:val="009E3B7C"/>
    <w:rsid w:val="009E4682"/>
    <w:rsid w:val="009E4A0A"/>
    <w:rsid w:val="009F124C"/>
    <w:rsid w:val="009F1C02"/>
    <w:rsid w:val="009F2CD8"/>
    <w:rsid w:val="009F2D0D"/>
    <w:rsid w:val="009F34E8"/>
    <w:rsid w:val="009F655B"/>
    <w:rsid w:val="009F6A71"/>
    <w:rsid w:val="00A02440"/>
    <w:rsid w:val="00A02A03"/>
    <w:rsid w:val="00A03615"/>
    <w:rsid w:val="00A05E83"/>
    <w:rsid w:val="00A06049"/>
    <w:rsid w:val="00A1526C"/>
    <w:rsid w:val="00A244C4"/>
    <w:rsid w:val="00A245B8"/>
    <w:rsid w:val="00A26B04"/>
    <w:rsid w:val="00A27A4D"/>
    <w:rsid w:val="00A30D3B"/>
    <w:rsid w:val="00A31A76"/>
    <w:rsid w:val="00A31B1F"/>
    <w:rsid w:val="00A32058"/>
    <w:rsid w:val="00A33512"/>
    <w:rsid w:val="00A33EDE"/>
    <w:rsid w:val="00A37183"/>
    <w:rsid w:val="00A41D9F"/>
    <w:rsid w:val="00A43AB8"/>
    <w:rsid w:val="00A445C0"/>
    <w:rsid w:val="00A459E8"/>
    <w:rsid w:val="00A45AD9"/>
    <w:rsid w:val="00A472C2"/>
    <w:rsid w:val="00A5354A"/>
    <w:rsid w:val="00A53A47"/>
    <w:rsid w:val="00A546CD"/>
    <w:rsid w:val="00A554D9"/>
    <w:rsid w:val="00A55B54"/>
    <w:rsid w:val="00A56B98"/>
    <w:rsid w:val="00A57023"/>
    <w:rsid w:val="00A64ECB"/>
    <w:rsid w:val="00A6666F"/>
    <w:rsid w:val="00A66EB3"/>
    <w:rsid w:val="00A67B10"/>
    <w:rsid w:val="00A703AF"/>
    <w:rsid w:val="00A71FE9"/>
    <w:rsid w:val="00A7695E"/>
    <w:rsid w:val="00A82B77"/>
    <w:rsid w:val="00A832B1"/>
    <w:rsid w:val="00A8541B"/>
    <w:rsid w:val="00A85B61"/>
    <w:rsid w:val="00A87FD0"/>
    <w:rsid w:val="00A9160E"/>
    <w:rsid w:val="00A91A5B"/>
    <w:rsid w:val="00A952BE"/>
    <w:rsid w:val="00A95CDC"/>
    <w:rsid w:val="00A96155"/>
    <w:rsid w:val="00AA4370"/>
    <w:rsid w:val="00AA51F2"/>
    <w:rsid w:val="00AA78BD"/>
    <w:rsid w:val="00AA7E85"/>
    <w:rsid w:val="00AB2DB7"/>
    <w:rsid w:val="00AB40F6"/>
    <w:rsid w:val="00AC07A0"/>
    <w:rsid w:val="00AC4692"/>
    <w:rsid w:val="00AC6910"/>
    <w:rsid w:val="00AC7054"/>
    <w:rsid w:val="00AC7985"/>
    <w:rsid w:val="00AD2294"/>
    <w:rsid w:val="00AD3F80"/>
    <w:rsid w:val="00AD49AE"/>
    <w:rsid w:val="00AE081B"/>
    <w:rsid w:val="00AE102A"/>
    <w:rsid w:val="00AE1BE7"/>
    <w:rsid w:val="00AE32D3"/>
    <w:rsid w:val="00AE3A34"/>
    <w:rsid w:val="00AE3BAE"/>
    <w:rsid w:val="00AE419D"/>
    <w:rsid w:val="00AE5CBE"/>
    <w:rsid w:val="00AE6618"/>
    <w:rsid w:val="00AE7F3B"/>
    <w:rsid w:val="00AF20FC"/>
    <w:rsid w:val="00AF3DA7"/>
    <w:rsid w:val="00AF55B3"/>
    <w:rsid w:val="00AF66CF"/>
    <w:rsid w:val="00B01077"/>
    <w:rsid w:val="00B03DF3"/>
    <w:rsid w:val="00B119A9"/>
    <w:rsid w:val="00B13C56"/>
    <w:rsid w:val="00B23BF4"/>
    <w:rsid w:val="00B259B2"/>
    <w:rsid w:val="00B26086"/>
    <w:rsid w:val="00B30645"/>
    <w:rsid w:val="00B31343"/>
    <w:rsid w:val="00B33F58"/>
    <w:rsid w:val="00B33FAA"/>
    <w:rsid w:val="00B3475E"/>
    <w:rsid w:val="00B4267C"/>
    <w:rsid w:val="00B4293D"/>
    <w:rsid w:val="00B42B0E"/>
    <w:rsid w:val="00B43C90"/>
    <w:rsid w:val="00B464A8"/>
    <w:rsid w:val="00B472EF"/>
    <w:rsid w:val="00B47A87"/>
    <w:rsid w:val="00B52471"/>
    <w:rsid w:val="00B52AF3"/>
    <w:rsid w:val="00B5353E"/>
    <w:rsid w:val="00B53D80"/>
    <w:rsid w:val="00B55A6D"/>
    <w:rsid w:val="00B566DB"/>
    <w:rsid w:val="00B566FC"/>
    <w:rsid w:val="00B5699D"/>
    <w:rsid w:val="00B61504"/>
    <w:rsid w:val="00B6157D"/>
    <w:rsid w:val="00B62304"/>
    <w:rsid w:val="00B62C5F"/>
    <w:rsid w:val="00B6314A"/>
    <w:rsid w:val="00B63767"/>
    <w:rsid w:val="00B65004"/>
    <w:rsid w:val="00B66AA7"/>
    <w:rsid w:val="00B67F7E"/>
    <w:rsid w:val="00B70DA6"/>
    <w:rsid w:val="00B718E2"/>
    <w:rsid w:val="00B71ACB"/>
    <w:rsid w:val="00B73FE9"/>
    <w:rsid w:val="00B8547A"/>
    <w:rsid w:val="00B8718E"/>
    <w:rsid w:val="00B91118"/>
    <w:rsid w:val="00B9144A"/>
    <w:rsid w:val="00B91EC9"/>
    <w:rsid w:val="00B92F6D"/>
    <w:rsid w:val="00B94B5E"/>
    <w:rsid w:val="00B975CE"/>
    <w:rsid w:val="00BA0BA4"/>
    <w:rsid w:val="00BA40A7"/>
    <w:rsid w:val="00BA5891"/>
    <w:rsid w:val="00BA6559"/>
    <w:rsid w:val="00BA7191"/>
    <w:rsid w:val="00BB0A31"/>
    <w:rsid w:val="00BB0C7D"/>
    <w:rsid w:val="00BB130F"/>
    <w:rsid w:val="00BB22BB"/>
    <w:rsid w:val="00BB3AE8"/>
    <w:rsid w:val="00BB7121"/>
    <w:rsid w:val="00BB7A53"/>
    <w:rsid w:val="00BC0617"/>
    <w:rsid w:val="00BC09F6"/>
    <w:rsid w:val="00BC1D48"/>
    <w:rsid w:val="00BC2352"/>
    <w:rsid w:val="00BC2671"/>
    <w:rsid w:val="00BC4BEB"/>
    <w:rsid w:val="00BD1736"/>
    <w:rsid w:val="00BD1E7D"/>
    <w:rsid w:val="00BD3B18"/>
    <w:rsid w:val="00BE0222"/>
    <w:rsid w:val="00BE1519"/>
    <w:rsid w:val="00BE2B73"/>
    <w:rsid w:val="00BE2F5A"/>
    <w:rsid w:val="00BE453F"/>
    <w:rsid w:val="00BE7A02"/>
    <w:rsid w:val="00BF1E87"/>
    <w:rsid w:val="00BF27CF"/>
    <w:rsid w:val="00BF2AE6"/>
    <w:rsid w:val="00BF56EB"/>
    <w:rsid w:val="00C00093"/>
    <w:rsid w:val="00C00D8D"/>
    <w:rsid w:val="00C03C00"/>
    <w:rsid w:val="00C04EA2"/>
    <w:rsid w:val="00C05D66"/>
    <w:rsid w:val="00C1032E"/>
    <w:rsid w:val="00C12116"/>
    <w:rsid w:val="00C12D88"/>
    <w:rsid w:val="00C13656"/>
    <w:rsid w:val="00C140B9"/>
    <w:rsid w:val="00C16E83"/>
    <w:rsid w:val="00C17715"/>
    <w:rsid w:val="00C214A5"/>
    <w:rsid w:val="00C2229D"/>
    <w:rsid w:val="00C23221"/>
    <w:rsid w:val="00C236FF"/>
    <w:rsid w:val="00C249EA"/>
    <w:rsid w:val="00C276F5"/>
    <w:rsid w:val="00C27856"/>
    <w:rsid w:val="00C3028D"/>
    <w:rsid w:val="00C32D56"/>
    <w:rsid w:val="00C335AD"/>
    <w:rsid w:val="00C3506A"/>
    <w:rsid w:val="00C358F9"/>
    <w:rsid w:val="00C3619D"/>
    <w:rsid w:val="00C452A5"/>
    <w:rsid w:val="00C52C82"/>
    <w:rsid w:val="00C54DA4"/>
    <w:rsid w:val="00C572E4"/>
    <w:rsid w:val="00C62ACF"/>
    <w:rsid w:val="00C62B72"/>
    <w:rsid w:val="00C64B68"/>
    <w:rsid w:val="00C66F20"/>
    <w:rsid w:val="00C6725F"/>
    <w:rsid w:val="00C70408"/>
    <w:rsid w:val="00C71DE9"/>
    <w:rsid w:val="00C727C1"/>
    <w:rsid w:val="00C73C53"/>
    <w:rsid w:val="00C81073"/>
    <w:rsid w:val="00C8162E"/>
    <w:rsid w:val="00C81BBC"/>
    <w:rsid w:val="00C82484"/>
    <w:rsid w:val="00C83422"/>
    <w:rsid w:val="00C83D2C"/>
    <w:rsid w:val="00C84F2E"/>
    <w:rsid w:val="00C86E8C"/>
    <w:rsid w:val="00C87838"/>
    <w:rsid w:val="00C9009B"/>
    <w:rsid w:val="00C91A97"/>
    <w:rsid w:val="00C92E3A"/>
    <w:rsid w:val="00C93B0E"/>
    <w:rsid w:val="00C959CE"/>
    <w:rsid w:val="00C96B7C"/>
    <w:rsid w:val="00C97F17"/>
    <w:rsid w:val="00CA0183"/>
    <w:rsid w:val="00CA05EF"/>
    <w:rsid w:val="00CA635B"/>
    <w:rsid w:val="00CA7C01"/>
    <w:rsid w:val="00CB15BA"/>
    <w:rsid w:val="00CB29FB"/>
    <w:rsid w:val="00CB3337"/>
    <w:rsid w:val="00CB394E"/>
    <w:rsid w:val="00CB545D"/>
    <w:rsid w:val="00CB6314"/>
    <w:rsid w:val="00CC0332"/>
    <w:rsid w:val="00CC2B6B"/>
    <w:rsid w:val="00CC3B6C"/>
    <w:rsid w:val="00CC4D4C"/>
    <w:rsid w:val="00CC5A88"/>
    <w:rsid w:val="00CC6389"/>
    <w:rsid w:val="00CC6AE1"/>
    <w:rsid w:val="00CD0B19"/>
    <w:rsid w:val="00CD3074"/>
    <w:rsid w:val="00CD4535"/>
    <w:rsid w:val="00CD57E3"/>
    <w:rsid w:val="00CD5B81"/>
    <w:rsid w:val="00CE0FF4"/>
    <w:rsid w:val="00CE2EB7"/>
    <w:rsid w:val="00CE3A59"/>
    <w:rsid w:val="00CE4CF6"/>
    <w:rsid w:val="00CE7341"/>
    <w:rsid w:val="00CF0887"/>
    <w:rsid w:val="00CF2CC2"/>
    <w:rsid w:val="00D01650"/>
    <w:rsid w:val="00D031BC"/>
    <w:rsid w:val="00D071CE"/>
    <w:rsid w:val="00D1048A"/>
    <w:rsid w:val="00D108E3"/>
    <w:rsid w:val="00D115AA"/>
    <w:rsid w:val="00D117A0"/>
    <w:rsid w:val="00D1229E"/>
    <w:rsid w:val="00D14F81"/>
    <w:rsid w:val="00D15320"/>
    <w:rsid w:val="00D2058C"/>
    <w:rsid w:val="00D2134B"/>
    <w:rsid w:val="00D2432A"/>
    <w:rsid w:val="00D2555A"/>
    <w:rsid w:val="00D26352"/>
    <w:rsid w:val="00D265BF"/>
    <w:rsid w:val="00D30BE9"/>
    <w:rsid w:val="00D3415C"/>
    <w:rsid w:val="00D34AE4"/>
    <w:rsid w:val="00D34FEC"/>
    <w:rsid w:val="00D35592"/>
    <w:rsid w:val="00D35BB4"/>
    <w:rsid w:val="00D35F11"/>
    <w:rsid w:val="00D365B3"/>
    <w:rsid w:val="00D41722"/>
    <w:rsid w:val="00D423FB"/>
    <w:rsid w:val="00D4250B"/>
    <w:rsid w:val="00D42584"/>
    <w:rsid w:val="00D44E79"/>
    <w:rsid w:val="00D45E95"/>
    <w:rsid w:val="00D466A1"/>
    <w:rsid w:val="00D54FE3"/>
    <w:rsid w:val="00D550F7"/>
    <w:rsid w:val="00D563DB"/>
    <w:rsid w:val="00D56710"/>
    <w:rsid w:val="00D567F0"/>
    <w:rsid w:val="00D57DEC"/>
    <w:rsid w:val="00D608D0"/>
    <w:rsid w:val="00D63637"/>
    <w:rsid w:val="00D639A8"/>
    <w:rsid w:val="00D6582F"/>
    <w:rsid w:val="00D7084B"/>
    <w:rsid w:val="00D716B2"/>
    <w:rsid w:val="00D7207F"/>
    <w:rsid w:val="00D723CE"/>
    <w:rsid w:val="00D73AF5"/>
    <w:rsid w:val="00D77F30"/>
    <w:rsid w:val="00D82966"/>
    <w:rsid w:val="00D83E9C"/>
    <w:rsid w:val="00D868DB"/>
    <w:rsid w:val="00D86E15"/>
    <w:rsid w:val="00D92124"/>
    <w:rsid w:val="00D93586"/>
    <w:rsid w:val="00D94D4C"/>
    <w:rsid w:val="00D95857"/>
    <w:rsid w:val="00D9658C"/>
    <w:rsid w:val="00D97A2B"/>
    <w:rsid w:val="00DA1E9C"/>
    <w:rsid w:val="00DA3F7C"/>
    <w:rsid w:val="00DA5006"/>
    <w:rsid w:val="00DA62BE"/>
    <w:rsid w:val="00DA72E2"/>
    <w:rsid w:val="00DB1EAA"/>
    <w:rsid w:val="00DB2751"/>
    <w:rsid w:val="00DB2984"/>
    <w:rsid w:val="00DB5193"/>
    <w:rsid w:val="00DB5CEC"/>
    <w:rsid w:val="00DB7C32"/>
    <w:rsid w:val="00DC279B"/>
    <w:rsid w:val="00DC3960"/>
    <w:rsid w:val="00DD34C2"/>
    <w:rsid w:val="00DD482F"/>
    <w:rsid w:val="00DD5578"/>
    <w:rsid w:val="00DD64DA"/>
    <w:rsid w:val="00DE00EC"/>
    <w:rsid w:val="00DE6244"/>
    <w:rsid w:val="00DE6270"/>
    <w:rsid w:val="00DE678D"/>
    <w:rsid w:val="00DE7927"/>
    <w:rsid w:val="00DE797D"/>
    <w:rsid w:val="00DF52D4"/>
    <w:rsid w:val="00E01881"/>
    <w:rsid w:val="00E02652"/>
    <w:rsid w:val="00E04E12"/>
    <w:rsid w:val="00E05DF1"/>
    <w:rsid w:val="00E06AB9"/>
    <w:rsid w:val="00E105B7"/>
    <w:rsid w:val="00E11C63"/>
    <w:rsid w:val="00E12DFD"/>
    <w:rsid w:val="00E14FEA"/>
    <w:rsid w:val="00E152C0"/>
    <w:rsid w:val="00E154CA"/>
    <w:rsid w:val="00E20D5B"/>
    <w:rsid w:val="00E2478F"/>
    <w:rsid w:val="00E248A7"/>
    <w:rsid w:val="00E24F95"/>
    <w:rsid w:val="00E26964"/>
    <w:rsid w:val="00E26E40"/>
    <w:rsid w:val="00E27FAE"/>
    <w:rsid w:val="00E30982"/>
    <w:rsid w:val="00E31099"/>
    <w:rsid w:val="00E313F3"/>
    <w:rsid w:val="00E31ADC"/>
    <w:rsid w:val="00E341F1"/>
    <w:rsid w:val="00E42DE5"/>
    <w:rsid w:val="00E4480A"/>
    <w:rsid w:val="00E44AD4"/>
    <w:rsid w:val="00E44C95"/>
    <w:rsid w:val="00E44EAA"/>
    <w:rsid w:val="00E4773F"/>
    <w:rsid w:val="00E50C20"/>
    <w:rsid w:val="00E51127"/>
    <w:rsid w:val="00E5266D"/>
    <w:rsid w:val="00E53006"/>
    <w:rsid w:val="00E540DE"/>
    <w:rsid w:val="00E610AC"/>
    <w:rsid w:val="00E61450"/>
    <w:rsid w:val="00E63E4A"/>
    <w:rsid w:val="00E650A3"/>
    <w:rsid w:val="00E651B2"/>
    <w:rsid w:val="00E67B69"/>
    <w:rsid w:val="00E70558"/>
    <w:rsid w:val="00E72DAB"/>
    <w:rsid w:val="00E733B4"/>
    <w:rsid w:val="00E741CA"/>
    <w:rsid w:val="00E770E7"/>
    <w:rsid w:val="00E7792F"/>
    <w:rsid w:val="00E77E4A"/>
    <w:rsid w:val="00E834DE"/>
    <w:rsid w:val="00E83661"/>
    <w:rsid w:val="00E8423F"/>
    <w:rsid w:val="00E90222"/>
    <w:rsid w:val="00E907BA"/>
    <w:rsid w:val="00E90D67"/>
    <w:rsid w:val="00E9213E"/>
    <w:rsid w:val="00E950B4"/>
    <w:rsid w:val="00E967AC"/>
    <w:rsid w:val="00E9726D"/>
    <w:rsid w:val="00EA1340"/>
    <w:rsid w:val="00EA1971"/>
    <w:rsid w:val="00EA2061"/>
    <w:rsid w:val="00EA3CB6"/>
    <w:rsid w:val="00EA4C58"/>
    <w:rsid w:val="00EA5D99"/>
    <w:rsid w:val="00EA7AD4"/>
    <w:rsid w:val="00EB01FB"/>
    <w:rsid w:val="00EB142C"/>
    <w:rsid w:val="00EB2085"/>
    <w:rsid w:val="00EB59BA"/>
    <w:rsid w:val="00EB5D22"/>
    <w:rsid w:val="00EB76E8"/>
    <w:rsid w:val="00EC223D"/>
    <w:rsid w:val="00EC27C9"/>
    <w:rsid w:val="00EC6D57"/>
    <w:rsid w:val="00EC7F2E"/>
    <w:rsid w:val="00ED1069"/>
    <w:rsid w:val="00ED290C"/>
    <w:rsid w:val="00ED363A"/>
    <w:rsid w:val="00EE0CB0"/>
    <w:rsid w:val="00EE1A74"/>
    <w:rsid w:val="00EE1B98"/>
    <w:rsid w:val="00EE281C"/>
    <w:rsid w:val="00EE328F"/>
    <w:rsid w:val="00EE384F"/>
    <w:rsid w:val="00EE3D56"/>
    <w:rsid w:val="00EE4A53"/>
    <w:rsid w:val="00EE6494"/>
    <w:rsid w:val="00EE744A"/>
    <w:rsid w:val="00EE76D1"/>
    <w:rsid w:val="00EF0914"/>
    <w:rsid w:val="00EF0B9E"/>
    <w:rsid w:val="00EF1CEB"/>
    <w:rsid w:val="00EF6EB6"/>
    <w:rsid w:val="00EF7D36"/>
    <w:rsid w:val="00F0105C"/>
    <w:rsid w:val="00F0389D"/>
    <w:rsid w:val="00F04352"/>
    <w:rsid w:val="00F04B71"/>
    <w:rsid w:val="00F0581F"/>
    <w:rsid w:val="00F05FF8"/>
    <w:rsid w:val="00F0647D"/>
    <w:rsid w:val="00F07DAA"/>
    <w:rsid w:val="00F1056D"/>
    <w:rsid w:val="00F108DE"/>
    <w:rsid w:val="00F151C7"/>
    <w:rsid w:val="00F15E58"/>
    <w:rsid w:val="00F15ED4"/>
    <w:rsid w:val="00F169AD"/>
    <w:rsid w:val="00F22C01"/>
    <w:rsid w:val="00F235E2"/>
    <w:rsid w:val="00F236B4"/>
    <w:rsid w:val="00F23A97"/>
    <w:rsid w:val="00F24A82"/>
    <w:rsid w:val="00F309DB"/>
    <w:rsid w:val="00F30FE2"/>
    <w:rsid w:val="00F32F52"/>
    <w:rsid w:val="00F36747"/>
    <w:rsid w:val="00F36DD7"/>
    <w:rsid w:val="00F3707B"/>
    <w:rsid w:val="00F40423"/>
    <w:rsid w:val="00F41244"/>
    <w:rsid w:val="00F43059"/>
    <w:rsid w:val="00F44DEA"/>
    <w:rsid w:val="00F45B2A"/>
    <w:rsid w:val="00F46CBE"/>
    <w:rsid w:val="00F505BC"/>
    <w:rsid w:val="00F51211"/>
    <w:rsid w:val="00F5130E"/>
    <w:rsid w:val="00F514C1"/>
    <w:rsid w:val="00F51565"/>
    <w:rsid w:val="00F54125"/>
    <w:rsid w:val="00F574A3"/>
    <w:rsid w:val="00F6049B"/>
    <w:rsid w:val="00F61197"/>
    <w:rsid w:val="00F62088"/>
    <w:rsid w:val="00F62F21"/>
    <w:rsid w:val="00F6385B"/>
    <w:rsid w:val="00F64619"/>
    <w:rsid w:val="00F649BD"/>
    <w:rsid w:val="00F64B58"/>
    <w:rsid w:val="00F6736F"/>
    <w:rsid w:val="00F732CD"/>
    <w:rsid w:val="00F7611F"/>
    <w:rsid w:val="00F76163"/>
    <w:rsid w:val="00F76CA2"/>
    <w:rsid w:val="00F81406"/>
    <w:rsid w:val="00F8335D"/>
    <w:rsid w:val="00F877CB"/>
    <w:rsid w:val="00F87814"/>
    <w:rsid w:val="00F961E4"/>
    <w:rsid w:val="00FA12F8"/>
    <w:rsid w:val="00FA23FA"/>
    <w:rsid w:val="00FA34A6"/>
    <w:rsid w:val="00FA4059"/>
    <w:rsid w:val="00FA586F"/>
    <w:rsid w:val="00FA5BCD"/>
    <w:rsid w:val="00FA5F46"/>
    <w:rsid w:val="00FA7EF5"/>
    <w:rsid w:val="00FB032B"/>
    <w:rsid w:val="00FB0530"/>
    <w:rsid w:val="00FB2905"/>
    <w:rsid w:val="00FB52CA"/>
    <w:rsid w:val="00FB61A6"/>
    <w:rsid w:val="00FB6C7A"/>
    <w:rsid w:val="00FC0CEE"/>
    <w:rsid w:val="00FC1E64"/>
    <w:rsid w:val="00FC3A5D"/>
    <w:rsid w:val="00FC62C8"/>
    <w:rsid w:val="00FD0ACE"/>
    <w:rsid w:val="00FD1D87"/>
    <w:rsid w:val="00FD2367"/>
    <w:rsid w:val="00FD4E83"/>
    <w:rsid w:val="00FE221A"/>
    <w:rsid w:val="00FE23B7"/>
    <w:rsid w:val="00FE2D3D"/>
    <w:rsid w:val="00FE3141"/>
    <w:rsid w:val="00FE5C2F"/>
    <w:rsid w:val="00FE6946"/>
    <w:rsid w:val="00FF4034"/>
    <w:rsid w:val="047B0915"/>
    <w:rsid w:val="0C1CC0B7"/>
    <w:rsid w:val="10D7097D"/>
    <w:rsid w:val="13732824"/>
    <w:rsid w:val="1427D29C"/>
    <w:rsid w:val="159088F5"/>
    <w:rsid w:val="15C3A2FD"/>
    <w:rsid w:val="1632D4E7"/>
    <w:rsid w:val="17CEA548"/>
    <w:rsid w:val="1AECCA60"/>
    <w:rsid w:val="1C12F261"/>
    <w:rsid w:val="1CABF574"/>
    <w:rsid w:val="2133546D"/>
    <w:rsid w:val="22694A81"/>
    <w:rsid w:val="227F4AB5"/>
    <w:rsid w:val="24AB8C40"/>
    <w:rsid w:val="259E870C"/>
    <w:rsid w:val="273B1C7A"/>
    <w:rsid w:val="28D1E60F"/>
    <w:rsid w:val="28D6ECDB"/>
    <w:rsid w:val="2A9BFD13"/>
    <w:rsid w:val="2B87D280"/>
    <w:rsid w:val="2E1765D4"/>
    <w:rsid w:val="2F43E723"/>
    <w:rsid w:val="3178B908"/>
    <w:rsid w:val="31EEB210"/>
    <w:rsid w:val="375B1D4A"/>
    <w:rsid w:val="3FECAE6D"/>
    <w:rsid w:val="44444B61"/>
    <w:rsid w:val="4757C861"/>
    <w:rsid w:val="48631487"/>
    <w:rsid w:val="490147C4"/>
    <w:rsid w:val="497F7376"/>
    <w:rsid w:val="4D3EF89F"/>
    <w:rsid w:val="4FCE42F2"/>
    <w:rsid w:val="529C3F77"/>
    <w:rsid w:val="551AB45C"/>
    <w:rsid w:val="56245C19"/>
    <w:rsid w:val="57E6806B"/>
    <w:rsid w:val="5824AC00"/>
    <w:rsid w:val="58600FF4"/>
    <w:rsid w:val="61670EC0"/>
    <w:rsid w:val="62AE7B92"/>
    <w:rsid w:val="6302DF21"/>
    <w:rsid w:val="64F1D8C8"/>
    <w:rsid w:val="697A0E2B"/>
    <w:rsid w:val="6D164E6B"/>
    <w:rsid w:val="739E47CF"/>
    <w:rsid w:val="74BCC0D2"/>
    <w:rsid w:val="7675FB83"/>
    <w:rsid w:val="781953BD"/>
    <w:rsid w:val="784564D6"/>
    <w:rsid w:val="78D6D989"/>
    <w:rsid w:val="7ADB171D"/>
    <w:rsid w:val="7C80DF11"/>
    <w:rsid w:val="7FDE2128"/>
    <w:rsid w:val="7FF5C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1895FFC"/>
  <w15:chartTrackingRefBased/>
  <w15:docId w15:val="{CA51BC9F-A3E4-4AB7-9125-80762A04A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191"/>
    <w:pPr>
      <w:keepLines/>
      <w:spacing w:before="80" w:after="80"/>
    </w:pPr>
    <w:rPr>
      <w:rFonts w:asciiTheme="minorHAnsi" w:hAnsiTheme="minorHAnsi" w:cstheme="minorHAnsi"/>
      <w:bCs/>
      <w:snapToGrid w:val="0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E453F"/>
    <w:pPr>
      <w:keepNext/>
      <w:pageBreakBefore/>
      <w:shd w:val="clear" w:color="auto" w:fill="2E74B5" w:themeFill="accent5" w:themeFillShade="BF"/>
      <w:spacing w:before="120" w:after="120"/>
      <w:outlineLvl w:val="0"/>
    </w:pPr>
    <w:rPr>
      <w:b/>
      <w:color w:val="FFFFFF" w:themeColor="background1"/>
      <w:kern w:val="28"/>
      <w:sz w:val="28"/>
      <w:szCs w:val="18"/>
    </w:rPr>
  </w:style>
  <w:style w:type="paragraph" w:styleId="Heading2">
    <w:name w:val="heading 2"/>
    <w:basedOn w:val="Normal"/>
    <w:next w:val="BodyText"/>
    <w:link w:val="Heading2Char"/>
    <w:qFormat/>
    <w:rsid w:val="00BE453F"/>
    <w:pPr>
      <w:keepNext/>
      <w:spacing w:before="240" w:after="240"/>
      <w:outlineLvl w:val="1"/>
    </w:pPr>
    <w:rPr>
      <w:b/>
      <w:iCs/>
      <w:kern w:val="28"/>
      <w:szCs w:val="1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rsid w:val="004D2A38"/>
    <w:pPr>
      <w:jc w:val="center"/>
    </w:p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jc w:val="center"/>
      <w:outlineLvl w:val="9"/>
    </w:pPr>
    <w:rPr>
      <w:i/>
    </w:rPr>
  </w:style>
  <w:style w:type="paragraph" w:customStyle="1" w:styleId="capa-ttulo">
    <w:name w:val="capa-título"/>
    <w:basedOn w:val="Heading1"/>
    <w:pPr>
      <w:outlineLvl w:val="9"/>
    </w:pPr>
  </w:style>
  <w:style w:type="paragraph" w:customStyle="1" w:styleId="capa-autor">
    <w:name w:val="capa-autor"/>
    <w:basedOn w:val="Heading2"/>
    <w:pPr>
      <w:jc w:val="center"/>
      <w:outlineLvl w:val="9"/>
    </w:pPr>
    <w:rPr>
      <w:i/>
    </w:rPr>
  </w:style>
  <w:style w:type="paragraph" w:customStyle="1" w:styleId="capa-local">
    <w:name w:val="capa-local"/>
    <w:basedOn w:val="Heading2"/>
    <w:pPr>
      <w:jc w:val="center"/>
      <w:outlineLvl w:val="9"/>
    </w:pPr>
    <w:rPr>
      <w:i/>
    </w:rPr>
  </w:style>
  <w:style w:type="paragraph" w:customStyle="1" w:styleId="capa-data">
    <w:name w:val="capa-data"/>
    <w:basedOn w:val="Heading1"/>
    <w:p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4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numPr>
        <w:numId w:val="3"/>
      </w:numPr>
      <w:tabs>
        <w:tab w:val="clear" w:pos="720"/>
      </w:tabs>
      <w:spacing w:after="160"/>
      <w:ind w:left="720"/>
    </w:pPr>
  </w:style>
  <w:style w:type="paragraph" w:customStyle="1" w:styleId="Figura">
    <w:name w:val="Figura"/>
    <w:basedOn w:val="BodyText"/>
    <w:next w:val="Caption"/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Title">
    <w:name w:val="Title"/>
    <w:basedOn w:val="Normal"/>
    <w:qFormat/>
    <w:pPr>
      <w:keepNext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customStyle="1" w:styleId="GradeColorida-nfase11">
    <w:name w:val="Grade Colorida - Ênfase 11"/>
    <w:basedOn w:val="Heading1"/>
    <w:qFormat/>
    <w:rsid w:val="00BE453F"/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tabs>
        <w:tab w:val="clear" w:pos="1080"/>
      </w:tabs>
      <w:ind w:left="1080" w:hanging="360"/>
    </w:pPr>
  </w:style>
  <w:style w:type="paragraph" w:styleId="Subtitle">
    <w:name w:val="Subtitle"/>
    <w:basedOn w:val="Title"/>
    <w:next w:val="BodyText"/>
    <w:qFormat/>
    <w:pPr>
      <w:spacing w:before="480" w:after="480"/>
    </w:pPr>
    <w:rPr>
      <w:b w:val="0"/>
      <w:i/>
      <w:sz w:val="28"/>
    </w:rPr>
  </w:style>
  <w:style w:type="paragraph" w:customStyle="1" w:styleId="Autor">
    <w:name w:val="Autor"/>
    <w:basedOn w:val="Normal"/>
    <w:pPr>
      <w:keepNext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</w:rPr>
  </w:style>
  <w:style w:type="paragraph" w:customStyle="1" w:styleId="sumrio">
    <w:name w:val="sumário"/>
    <w:basedOn w:val="Heading1"/>
    <w:pPr>
      <w:tabs>
        <w:tab w:val="num" w:pos="648"/>
      </w:tabs>
      <w:ind w:left="284" w:firstLine="6"/>
    </w:pPr>
    <w:rPr>
      <w:i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tabs>
        <w:tab w:val="clear" w:pos="1800"/>
      </w:tabs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2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2"/>
      </w:num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 w:val="0"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aColorida-nfase11">
    <w:name w:val="Lista Colorida - Ênfase 11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</w:rPr>
  </w:style>
  <w:style w:type="character" w:customStyle="1" w:styleId="BodyTextChar">
    <w:name w:val="Body Text Char"/>
    <w:link w:val="BodyText"/>
    <w:rsid w:val="004D2A38"/>
    <w:rPr>
      <w:rFonts w:asciiTheme="minorHAnsi" w:hAnsiTheme="minorHAnsi" w:cstheme="minorHAnsi"/>
      <w:bCs/>
      <w:snapToGrid w:val="0"/>
      <w:sz w:val="24"/>
      <w:szCs w:val="24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</w:rPr>
  </w:style>
  <w:style w:type="character" w:customStyle="1" w:styleId="Heading2Char">
    <w:name w:val="Heading 2 Char"/>
    <w:basedOn w:val="DefaultParagraphFont"/>
    <w:link w:val="Heading2"/>
    <w:rsid w:val="00BE453F"/>
    <w:rPr>
      <w:rFonts w:asciiTheme="minorHAnsi" w:hAnsiTheme="minorHAnsi" w:cstheme="minorHAnsi"/>
      <w:b/>
      <w:bCs/>
      <w:iCs/>
      <w:snapToGrid w:val="0"/>
      <w:kern w:val="28"/>
      <w:sz w:val="24"/>
      <w:szCs w:val="18"/>
    </w:rPr>
  </w:style>
  <w:style w:type="character" w:customStyle="1" w:styleId="Heading1Char">
    <w:name w:val="Heading 1 Char"/>
    <w:basedOn w:val="DefaultParagraphFont"/>
    <w:link w:val="Heading1"/>
    <w:rsid w:val="00BE453F"/>
    <w:rPr>
      <w:rFonts w:asciiTheme="minorHAnsi" w:hAnsiTheme="minorHAnsi" w:cstheme="minorHAnsi"/>
      <w:b/>
      <w:bCs/>
      <w:snapToGrid w:val="0"/>
      <w:color w:val="FFFFFF" w:themeColor="background1"/>
      <w:kern w:val="28"/>
      <w:sz w:val="28"/>
      <w:szCs w:val="18"/>
      <w:shd w:val="clear" w:color="auto" w:fill="2E74B5" w:themeFill="accent5" w:themeFill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3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7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44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6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9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66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18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21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7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8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6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9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588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1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62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8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8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67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2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16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7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34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08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010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2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41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09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16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5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74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0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07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9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98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9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jects\Siapso%20System\Documentos\ERSw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A971F-F9C2-4F97-A870-9B2D8B6C3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ERSw.dot</Template>
  <TotalTime>223</TotalTime>
  <Pages>1</Pages>
  <Words>4403</Words>
  <Characters>23778</Characters>
  <Application>Microsoft Office Word</Application>
  <DocSecurity>0</DocSecurity>
  <Lines>198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Especificação de Requisitos de Software</vt:lpstr>
    </vt:vector>
  </TitlesOfParts>
  <Manager>Wilson Padua</Manager>
  <Company>Praxis</Company>
  <LinksUpToDate>false</LinksUpToDate>
  <CharactersWithSpaces>28125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de Requisitos de Software</dc:title>
  <dc:subject>Praxis 2.0</dc:subject>
  <dc:creator>Geidivan</dc:creator>
  <cp:keywords/>
  <dc:description>Gabarito para Especificação de Requisitos de Software</dc:description>
  <cp:lastModifiedBy>Guilherme Lage da Costa</cp:lastModifiedBy>
  <cp:revision>112</cp:revision>
  <cp:lastPrinted>2023-11-06T14:18:00Z</cp:lastPrinted>
  <dcterms:created xsi:type="dcterms:W3CDTF">2023-09-07T16:09:00Z</dcterms:created>
  <dcterms:modified xsi:type="dcterms:W3CDTF">2023-11-28T22:48:00Z</dcterms:modified>
</cp:coreProperties>
</file>